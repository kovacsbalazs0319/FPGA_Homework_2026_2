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62CB" w14:textId="6DFD6603" w:rsidR="0063585C" w:rsidRPr="004851C7" w:rsidRDefault="00760739" w:rsidP="00D429F2">
      <w:pPr>
        <w:pStyle w:val="Cmlaplog"/>
      </w:pPr>
      <w:r w:rsidRPr="004851C7">
        <w:rPr>
          <w:noProof/>
          <w:lang w:val="en-US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60475384" w:rsidR="004851C7" w:rsidRDefault="009530F4" w:rsidP="00D429F2">
      <w:pPr>
        <w:pStyle w:val="Cmlapkarstanszk"/>
      </w:pPr>
      <w:fldSimple w:instr=" DOCPROPERTY  Company  \* MERGEFORMAT ">
        <w:r w:rsidR="00313B0A">
          <w:t>MIT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592A1BD1" w:rsidR="0063585C" w:rsidRPr="00B50CAA" w:rsidRDefault="00DD0D3A" w:rsidP="00171054">
      <w:pPr>
        <w:pStyle w:val="Cmlapszerz"/>
      </w:pPr>
      <w:r>
        <w:t>Kovács Balázs</w:t>
      </w:r>
    </w:p>
    <w:p w14:paraId="27E9F397" w14:textId="0D4AE2DB" w:rsidR="0063585C" w:rsidRPr="00B50CAA" w:rsidRDefault="00DD0D3A">
      <w:pPr>
        <w:pStyle w:val="Cm"/>
      </w:pPr>
      <w:r>
        <w:t>FPGA alapú rendszerek fejlesztése Házi feladat</w:t>
      </w:r>
    </w:p>
    <w:p w14:paraId="5532B58E" w14:textId="0CEDB511" w:rsidR="0063585C" w:rsidRPr="00B50CAA" w:rsidRDefault="0063585C" w:rsidP="009C1C93">
      <w:pPr>
        <w:pStyle w:val="Alcm"/>
      </w:pPr>
    </w:p>
    <w:p w14:paraId="156BF04A" w14:textId="49661E1C" w:rsidR="0063585C" w:rsidRPr="00D429F2" w:rsidRDefault="00760739" w:rsidP="009C1C93">
      <w:pPr>
        <w:pStyle w:val="Alcm"/>
      </w:pPr>
      <w:r w:rsidRPr="00D429F2">
        <w:rPr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91467" w14:textId="73EC9BC7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F74403">
                              <w:rPr>
                                <w:noProof/>
                              </w:rPr>
                              <w:t>2026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4EC91467" w14:textId="73EC9BC7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F74403">
                        <w:rPr>
                          <w:noProof/>
                        </w:rPr>
                        <w:t>2026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714A3C" w:rsidRDefault="0063585C" w:rsidP="00714A3C">
      <w:pPr>
        <w:pStyle w:val="Fejezetcmtartalomjegyzknlkl"/>
      </w:pPr>
      <w:bookmarkStart w:id="0" w:name="_Toc231928544"/>
      <w:r w:rsidRPr="00714A3C">
        <w:lastRenderedPageBreak/>
        <w:t>Tartalomjegyzék</w:t>
      </w:r>
      <w:bookmarkEnd w:id="0"/>
    </w:p>
    <w:p w14:paraId="0F293416" w14:textId="6B556393" w:rsidR="00313B0A" w:rsidRDefault="00730B3C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928544" w:history="1">
        <w:r w:rsidR="00313B0A" w:rsidRPr="004153CA">
          <w:rPr>
            <w:rStyle w:val="Hiperhivatkozs"/>
            <w:noProof/>
          </w:rPr>
          <w:t>Tartalomjegyzék</w:t>
        </w:r>
        <w:r w:rsidR="00313B0A">
          <w:rPr>
            <w:noProof/>
            <w:webHidden/>
          </w:rPr>
          <w:tab/>
        </w:r>
        <w:r w:rsidR="00313B0A">
          <w:rPr>
            <w:noProof/>
            <w:webHidden/>
          </w:rPr>
          <w:fldChar w:fldCharType="begin"/>
        </w:r>
        <w:r w:rsidR="00313B0A">
          <w:rPr>
            <w:noProof/>
            <w:webHidden/>
          </w:rPr>
          <w:instrText xml:space="preserve"> PAGEREF _Toc231928544 \h </w:instrText>
        </w:r>
        <w:r w:rsidR="00313B0A">
          <w:rPr>
            <w:noProof/>
            <w:webHidden/>
          </w:rPr>
        </w:r>
        <w:r w:rsidR="00313B0A">
          <w:rPr>
            <w:noProof/>
            <w:webHidden/>
          </w:rPr>
          <w:fldChar w:fldCharType="separate"/>
        </w:r>
        <w:r w:rsidR="00313B0A">
          <w:rPr>
            <w:noProof/>
            <w:webHidden/>
          </w:rPr>
          <w:t>2</w:t>
        </w:r>
        <w:r w:rsidR="00313B0A">
          <w:rPr>
            <w:noProof/>
            <w:webHidden/>
          </w:rPr>
          <w:fldChar w:fldCharType="end"/>
        </w:r>
      </w:hyperlink>
    </w:p>
    <w:p w14:paraId="3ABFF214" w14:textId="560AED8A" w:rsidR="00313B0A" w:rsidRDefault="00313B0A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45" w:history="1">
        <w:r w:rsidRPr="004153CA">
          <w:rPr>
            <w:rStyle w:val="Hiperhivatkozs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Feladat specifikációja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6CB0B" w14:textId="61A13184" w:rsidR="00313B0A" w:rsidRDefault="00313B0A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46" w:history="1">
        <w:r w:rsidRPr="004153CA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Hardver 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9866C6" w14:textId="0A1A8035" w:rsidR="00313B0A" w:rsidRDefault="00313B0A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47" w:history="1">
        <w:r w:rsidRPr="004153CA">
          <w:rPr>
            <w:rStyle w:val="Hiperhivatkozs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Modul szintű blokkvázlat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AB847D" w14:textId="03E9CD9B" w:rsidR="00313B0A" w:rsidRDefault="00313B0A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48" w:history="1">
        <w:r w:rsidRPr="004153CA">
          <w:rPr>
            <w:rStyle w:val="Hiperhivatkozs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Modulok részletes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06589F" w14:textId="6EB2BA4B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49" w:history="1">
        <w:r w:rsidRPr="004153CA">
          <w:rPr>
            <w:rStyle w:val="Hiperhivatkozs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RGB2Y modul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82A1DA" w14:textId="2BCEEC7F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0" w:history="1">
        <w:r w:rsidRPr="004153CA">
          <w:rPr>
            <w:rStyle w:val="Hiperhivatkozs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BRAM sorbuffer-lánc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881D15" w14:textId="6D1D05CB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1" w:history="1">
        <w:r w:rsidRPr="004153CA">
          <w:rPr>
            <w:rStyle w:val="Hiperhivatkozs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2D 5x5 FIR szűrő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D09642" w14:textId="3E7B71A6" w:rsidR="00313B0A" w:rsidRDefault="00313B0A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52" w:history="1">
        <w:r w:rsidRPr="004153CA">
          <w:rPr>
            <w:rStyle w:val="Hiperhivatkozs"/>
            <w:noProof/>
          </w:rPr>
          <w:t>2.3.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Processzoros alrendszer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211D77" w14:textId="11FDC524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3" w:history="1">
        <w:r w:rsidRPr="004153CA">
          <w:rPr>
            <w:rStyle w:val="Hiperhivatkozs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Blokkvázlat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7466FA" w14:textId="18EF3BFD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4" w:history="1">
        <w:r w:rsidRPr="004153CA">
          <w:rPr>
            <w:rStyle w:val="Hiperhivatkozs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Címkiosztás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9F4B54" w14:textId="3A30811B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5" w:history="1">
        <w:r w:rsidRPr="004153CA">
          <w:rPr>
            <w:rStyle w:val="Hiperhivatkozs"/>
            <w:noProof/>
          </w:rPr>
          <w:t>2.3.3.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Implementációs eredmények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19AC6E" w14:textId="325C77AC" w:rsidR="00313B0A" w:rsidRDefault="00313B0A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56" w:history="1">
        <w:r w:rsidRPr="004153CA">
          <w:rPr>
            <w:rStyle w:val="Hiperhivatkozs"/>
            <w:noProof/>
          </w:rPr>
          <w:t>2.4.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Teljes rendszer (top_module)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F8ECC6" w14:textId="4C0DC88C" w:rsidR="00313B0A" w:rsidRDefault="00313B0A">
      <w:pPr>
        <w:pStyle w:val="TJ1"/>
        <w:tabs>
          <w:tab w:val="left" w:pos="482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57" w:history="1">
        <w:r w:rsidRPr="004153CA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Szoftver 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AA048A9" w14:textId="180A6933" w:rsidR="00313B0A" w:rsidRDefault="00313B0A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31928558" w:history="1">
        <w:r w:rsidRPr="004153CA">
          <w:rPr>
            <w:rStyle w:val="Hiperhivatkozs"/>
            <w:noProof/>
          </w:rPr>
          <w:t>3.1.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A MicroBlaze szoftvere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106856" w14:textId="618DAEDB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59" w:history="1">
        <w:r w:rsidRPr="004153CA">
          <w:rPr>
            <w:rStyle w:val="Hiperhivatkozs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Folyamatábra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7FAFA3" w14:textId="478F034B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60" w:history="1">
        <w:r w:rsidRPr="004153CA">
          <w:rPr>
            <w:rStyle w:val="Hiperhivatkozs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Megvalósított függvények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81FEEC" w14:textId="07D1D2A2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61" w:history="1">
        <w:r w:rsidRPr="004153CA">
          <w:rPr>
            <w:rStyle w:val="Hiperhivatkozs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Kód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1D5D35" w14:textId="2F29D3A7" w:rsidR="00313B0A" w:rsidRDefault="00313B0A">
      <w:pPr>
        <w:pStyle w:val="TJ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31928562" w:history="1">
        <w:r w:rsidRPr="004153CA">
          <w:rPr>
            <w:rStyle w:val="Hiperhivatkozs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4153CA">
          <w:rPr>
            <w:rStyle w:val="Hiperhivatkozs"/>
            <w:noProof/>
          </w:rPr>
          <w:t>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1B0DC16" w14:textId="468D79F1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Kpalrs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DA13987" w:rsidR="0063585C" w:rsidRPr="00714A3C" w:rsidRDefault="00691E1F" w:rsidP="00714A3C">
      <w:pPr>
        <w:pStyle w:val="Cmsor1"/>
      </w:pPr>
      <w:bookmarkStart w:id="1" w:name="_Toc231928545"/>
      <w:r w:rsidRPr="00714A3C">
        <w:lastRenderedPageBreak/>
        <w:t>Feladat specifikációja</w:t>
      </w:r>
      <w:bookmarkEnd w:id="1"/>
    </w:p>
    <w:p w14:paraId="62C66D37" w14:textId="642C26F2" w:rsidR="00691E1F" w:rsidRDefault="00691E1F" w:rsidP="00691E1F">
      <w:r>
        <w:t xml:space="preserve">A feladat célja egy olyan </w:t>
      </w:r>
      <w:proofErr w:type="gramStart"/>
      <w:r>
        <w:t>FPGA-alapú</w:t>
      </w:r>
      <w:proofErr w:type="gramEnd"/>
      <w:r>
        <w:t xml:space="preserve"> képfeldolgozó rendszer megvalósítása volt, amely valós időben képes egy HDMI bemeneten érkező videójelet feldolgozni, majd a módosított képet HDMI kimeneten továbbítani. A rendszer központi funkciója egy 5×5 méretű FIR szűrő implementálása, amelynek együtthatói futás közben is módosíthatók egy MicroBlaze alapú processzoros alrendszeren keresztül.</w:t>
      </w:r>
    </w:p>
    <w:p w14:paraId="7158CB6B" w14:textId="27E05511" w:rsidR="00691E1F" w:rsidRDefault="00691E1F" w:rsidP="00691E1F">
      <w:r>
        <w:t>A tervezett rendszer működése során a HDMI bemenetből érkező RGB képadatokat először szürkeárnyalatos jellé kell alakítani. Ezt követően a képpontfolyam egy több soros bufferen halad át, amely biztosítja, hogy az aktuális pixel környezetéből előálljon a 5×5-ös mintavételi ablak. Az így létrejövő pixelkörnyezetet dolgozza fel a FIR szűrő, amely a beállított együtthatók alapján állítja elő a kimeneti pixel értékét.</w:t>
      </w:r>
    </w:p>
    <w:p w14:paraId="7EF8D7A0" w14:textId="027E5235" w:rsidR="00691E1F" w:rsidRDefault="00691E1F" w:rsidP="00691E1F">
      <w:r>
        <w:t>A képfeldolgozás folyamatos adatáramlás mellett kell történjen, miatt különös figyelmet kellett fordítani a pufferelésre, a jelfeldolgozó pipeline késleltetéseinek kezelésére, valamint a szinkronjelek megfelelő igazítására.</w:t>
      </w:r>
    </w:p>
    <w:p w14:paraId="6928BD0D" w14:textId="74920C06" w:rsidR="00691E1F" w:rsidRPr="00714A3C" w:rsidRDefault="00691E1F" w:rsidP="00714A3C">
      <w:pPr>
        <w:pStyle w:val="Cmsor1"/>
      </w:pPr>
      <w:bookmarkStart w:id="2" w:name="_Toc231928546"/>
      <w:r w:rsidRPr="00714A3C">
        <w:lastRenderedPageBreak/>
        <w:t>Hardver leírás</w:t>
      </w:r>
      <w:bookmarkEnd w:id="2"/>
    </w:p>
    <w:p w14:paraId="7A3CE667" w14:textId="51AE80E5" w:rsidR="00714A3C" w:rsidRDefault="00714A3C" w:rsidP="00714A3C">
      <w:r w:rsidRPr="00714A3C">
        <w:t>A hardver két nagyobb logikai részre bontható. Az első rész a képfeldolgozó adatút, amely a HDMI vevőt, a szürkeárnyalatos átalakítót, a BRAM alapú vonalpuffert, az 5×5 FIR szűrőt és a HDMI adót tartalmazza. A második rész a MicroBlaze alapú vezérlőrendszer, amely UART kapcsolaton keresztül fogadja a felhasználói bemenetet, majd AXI Lite buszon keresztül beírja a szűrőregisztereket</w:t>
      </w:r>
      <w:r w:rsidR="001C3BC1">
        <w:t>, amihez segítségül az együttható bank szolgál, mely egy AXI periféria modul</w:t>
      </w:r>
      <w:r w:rsidRPr="00714A3C">
        <w:t>.</w:t>
      </w:r>
    </w:p>
    <w:p w14:paraId="68DCE297" w14:textId="53234C03" w:rsidR="00714A3C" w:rsidRDefault="00C163A4" w:rsidP="00C44839">
      <w:pPr>
        <w:pStyle w:val="Cmsor21"/>
      </w:pPr>
      <w:bookmarkStart w:id="3" w:name="_Toc231928547"/>
      <w:r>
        <w:t>Modul szintű blokkvázlat</w:t>
      </w:r>
      <w:bookmarkEnd w:id="3"/>
    </w:p>
    <w:p w14:paraId="1ED72A20" w14:textId="6D97D63D" w:rsidR="001C3BC1" w:rsidRDefault="001C1733" w:rsidP="001C3BC1">
      <w:pPr>
        <w:ind w:firstLine="0"/>
        <w:jc w:val="center"/>
      </w:pPr>
      <w:r>
        <w:rPr>
          <w:noProof/>
        </w:rPr>
        <w:drawing>
          <wp:inline distT="0" distB="0" distL="0" distR="0" wp14:anchorId="3D972CC5" wp14:editId="56F37BC0">
            <wp:extent cx="5112327" cy="3834246"/>
            <wp:effectExtent l="0" t="0" r="0" b="0"/>
            <wp:docPr id="31855687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61" cy="3846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3F859" w14:textId="28866AD3" w:rsidR="00E51BE3" w:rsidRDefault="00E51BE3" w:rsidP="00E51BE3">
      <w:r>
        <w:t xml:space="preserve">Mivel a  HDMI RX és TX </w:t>
      </w:r>
      <w:r w:rsidR="00C44839">
        <w:t>oldalakat,</w:t>
      </w:r>
      <w:r>
        <w:t xml:space="preserve"> illetve a Clock Gen blokkot egy kiinduló projektben megkaptuk, így ezek részletezésére ezen dokumentum nem tér ki, kizárólag azokat mutatja be, amelyeket a házi feladat megírásához saját kézzel szükségeltetett elékészíteni.</w:t>
      </w:r>
    </w:p>
    <w:p w14:paraId="1B694E5E" w14:textId="145ABB9B" w:rsidR="00E51BE3" w:rsidRDefault="00E51BE3" w:rsidP="00E51BE3">
      <w:pPr>
        <w:spacing w:after="0" w:line="240" w:lineRule="auto"/>
        <w:ind w:firstLine="0"/>
        <w:jc w:val="left"/>
      </w:pPr>
      <w:r>
        <w:br w:type="page"/>
      </w:r>
    </w:p>
    <w:p w14:paraId="4C2E50FD" w14:textId="47F22805" w:rsidR="00C44839" w:rsidRDefault="00C44839" w:rsidP="00C44839">
      <w:pPr>
        <w:pStyle w:val="Cmsor21"/>
      </w:pPr>
      <w:bookmarkStart w:id="4" w:name="_Toc231928548"/>
      <w:r>
        <w:lastRenderedPageBreak/>
        <w:t>Modulok részletes ismertetése</w:t>
      </w:r>
      <w:bookmarkEnd w:id="4"/>
    </w:p>
    <w:p w14:paraId="6D15C11D" w14:textId="0F084AE8" w:rsidR="001C1733" w:rsidRDefault="00E51BE3" w:rsidP="00C44839">
      <w:pPr>
        <w:pStyle w:val="Cmsor3"/>
      </w:pPr>
      <w:bookmarkStart w:id="5" w:name="_Toc231928549"/>
      <w:r>
        <w:t>RGB2Y modul</w:t>
      </w:r>
      <w:bookmarkEnd w:id="5"/>
    </w:p>
    <w:p w14:paraId="73AB47C0" w14:textId="45FCE466" w:rsidR="00E51BE3" w:rsidRDefault="00D56E8C" w:rsidP="00E51BE3">
      <w:r w:rsidRPr="00D56E8C">
        <w:t>A modul feladata a HDMI vevőtől érkező RGB képadatok szürkeárnyalatos</w:t>
      </w:r>
      <w:r>
        <w:t>sá</w:t>
      </w:r>
      <w:r w:rsidRPr="00D56E8C">
        <w:t xml:space="preserve"> alakítása. A megvalósítás a</w:t>
      </w:r>
      <w:r>
        <w:t xml:space="preserve">z </w:t>
      </w:r>
      <w:r w:rsidRPr="00D56E8C">
        <w:t xml:space="preserve">ITU-R BT.709 szabvány szerinti súlyozást használja, vagyis a vörös, zöld és kék komponensek nem azonos mértékben járulnak hozzá a kimeneti fényességértékhez. A hardveres implementáció során két DSP48E1 blokk </w:t>
      </w:r>
      <w:r>
        <w:t>került alkalmazásra, mellyel hatékonyan megvalósítható az Y értékre való konverzió</w:t>
      </w:r>
      <w:r w:rsidRPr="00D56E8C">
        <w:t xml:space="preserve">. Az együtthatók fixpontos formában szerepelnek, a modul kimenetén pedig szaturáció biztosítja, hogy az eredmény 8 bites pixelértékként biztonságosan továbbadható legyen. Mivel a modul </w:t>
      </w:r>
      <w:r>
        <w:t>pipeline</w:t>
      </w:r>
      <w:r w:rsidRPr="00D56E8C">
        <w:t xml:space="preserve"> felépítésű, a képadat és a hozzá tartozó vezérlőjelek késleltetését össze kellett hangolni, ezért a valid, hsync és vsync jelek az adatúttal azonos mértékben késleltetve jelennek meg a kimeneten.</w:t>
      </w:r>
    </w:p>
    <w:p w14:paraId="675909B6" w14:textId="176F97A6" w:rsidR="00D56E8C" w:rsidRDefault="00D56E8C" w:rsidP="00E51BE3">
      <w:r>
        <w:t>A modul órajelben mért késleltetése: 6 órajel.</w:t>
      </w:r>
    </w:p>
    <w:p w14:paraId="08B2BC04" w14:textId="77777777" w:rsidR="00D56E8C" w:rsidRDefault="00D56E8C" w:rsidP="00E51BE3"/>
    <w:p w14:paraId="009691CF" w14:textId="57422214" w:rsidR="00D56E8C" w:rsidRDefault="00D56E8C" w:rsidP="00D56E8C">
      <w:pPr>
        <w:ind w:firstLine="0"/>
        <w:jc w:val="center"/>
      </w:pPr>
      <w:r w:rsidRPr="00D56E8C">
        <w:rPr>
          <w:noProof/>
        </w:rPr>
        <w:drawing>
          <wp:inline distT="0" distB="0" distL="0" distR="0" wp14:anchorId="40BEFF35" wp14:editId="1D139B22">
            <wp:extent cx="5400040" cy="2854325"/>
            <wp:effectExtent l="0" t="0" r="0" b="3175"/>
            <wp:docPr id="39110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CADC" w14:textId="7D9989C8" w:rsidR="00D56E8C" w:rsidRDefault="00D56E8C" w:rsidP="00D56E8C">
      <w:pPr>
        <w:spacing w:after="0" w:line="240" w:lineRule="auto"/>
        <w:ind w:firstLine="0"/>
        <w:jc w:val="left"/>
      </w:pPr>
      <w:r>
        <w:br w:type="page"/>
      </w:r>
    </w:p>
    <w:p w14:paraId="7E4899FD" w14:textId="0D58E843" w:rsidR="00D56E8C" w:rsidRDefault="00D56E8C" w:rsidP="00D56E8C">
      <w:pPr>
        <w:pStyle w:val="Cmsor4"/>
      </w:pPr>
      <w:r>
        <w:lastRenderedPageBreak/>
        <w:t>Modul Verilog kódja</w:t>
      </w:r>
    </w:p>
    <w:p w14:paraId="1FC5F9F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module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rgb2y(</w:t>
      </w:r>
    </w:p>
    <w:p w14:paraId="0913EDC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clk,</w:t>
      </w:r>
    </w:p>
    <w:p w14:paraId="5C9490E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4A86CF1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kr_i,</w:t>
      </w:r>
    </w:p>
    <w:p w14:paraId="30C2BC6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kb_i,</w:t>
      </w:r>
    </w:p>
    <w:p w14:paraId="39C1C31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5965E16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dv_i,</w:t>
      </w:r>
    </w:p>
    <w:p w14:paraId="34853863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hs_i,</w:t>
      </w:r>
    </w:p>
    <w:p w14:paraId="75D0ED2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vs_i,</w:t>
      </w:r>
    </w:p>
    <w:p w14:paraId="6B25E98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[7:0] r_i,</w:t>
      </w:r>
    </w:p>
    <w:p w14:paraId="287D82B1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[7:0] g_i,</w:t>
      </w:r>
    </w:p>
    <w:p w14:paraId="720B8A41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[7:0] b_i,</w:t>
      </w:r>
    </w:p>
    <w:p w14:paraId="3FC3C42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5449767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dv_o,</w:t>
      </w:r>
    </w:p>
    <w:p w14:paraId="2152B30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hs_o,</w:t>
      </w:r>
    </w:p>
    <w:p w14:paraId="7CAC1BA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vs_o,</w:t>
      </w:r>
    </w:p>
    <w:p w14:paraId="71AD509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[7:0] y_o</w:t>
      </w:r>
    </w:p>
    <w:p w14:paraId="20F8E3C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0746408D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D27281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i;</w:t>
      </w:r>
    </w:p>
    <w:p w14:paraId="523A673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[7:0] g_dl[2:0];</w:t>
      </w:r>
    </w:p>
    <w:p w14:paraId="2596161A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The green component is added back only after the first DSP stage,</w:t>
      </w:r>
    </w:p>
    <w:p w14:paraId="09DA9F9E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so it must be delayed to match the partial-product pipeline.</w:t>
      </w:r>
    </w:p>
    <w:p w14:paraId="232A1E6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 (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</w:t>
      </w:r>
    </w:p>
    <w:p w14:paraId="21DD437D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(i=0; i&lt;3; i=i+1)</w:t>
      </w:r>
    </w:p>
    <w:p w14:paraId="4072E5B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g_dl[i] &lt;= (i==0) ? g_i : g_dl[i-1];</w:t>
      </w:r>
    </w:p>
    <w:p w14:paraId="12E4102D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524D4EA3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p_o[1:0];</w:t>
      </w:r>
    </w:p>
    <w:p w14:paraId="7ACE973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>dsp dsp_0(</w:t>
      </w:r>
    </w:p>
    <w:p w14:paraId="628BBDD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.clk_i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(clk),</w:t>
      </w:r>
    </w:p>
    <w:p w14:paraId="25FEEF6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4032CD0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.k_i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(kr_i),</w:t>
      </w:r>
    </w:p>
    <w:p w14:paraId="77F18A5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0855404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.pa0_i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(r_i),</w:t>
      </w:r>
    </w:p>
    <w:p w14:paraId="498F3291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.pa1_i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(g_i),</w:t>
      </w:r>
    </w:p>
    <w:p w14:paraId="1593B18E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5E0F55F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G must be aligned to the same Q17 fixed-point scale as the DSP products.</w:t>
      </w:r>
    </w:p>
    <w:p w14:paraId="0D63076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.pc_i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({23'b0, g_dl[2], 17'b0}),</w:t>
      </w:r>
    </w:p>
    <w:p w14:paraId="2B20E11A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276869A1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(p_o[0])</w:t>
      </w:r>
    </w:p>
    <w:p w14:paraId="6BA90E6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4F9A086A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6341AE89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>dsp dsp_1(</w:t>
      </w:r>
    </w:p>
    <w:p w14:paraId="69D1AA6A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.clk_i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(clk),</w:t>
      </w:r>
    </w:p>
    <w:p w14:paraId="2B838CE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70C094E9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.k_i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(kb_i),</w:t>
      </w:r>
    </w:p>
    <w:p w14:paraId="271DB48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39A402C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.pa0_i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(b_i),</w:t>
      </w:r>
    </w:p>
    <w:p w14:paraId="640A59D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.pa1_i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(g_i),</w:t>
      </w:r>
    </w:p>
    <w:p w14:paraId="7C246723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1B959D1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.pc_i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(p_o[0]),</w:t>
      </w:r>
    </w:p>
    <w:p w14:paraId="55B8E42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3115BA1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(p_o[1])</w:t>
      </w:r>
    </w:p>
    <w:p w14:paraId="2990928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2A51B87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C1E269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lastRenderedPageBreak/>
        <w:t>reg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[7:0] sat;</w:t>
      </w:r>
    </w:p>
    <w:p w14:paraId="4BBA35C8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 (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</w:t>
      </w:r>
    </w:p>
    <w:p w14:paraId="41AE20D5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if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(p_o[1][47])</w:t>
      </w:r>
    </w:p>
    <w:p w14:paraId="502E69CA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sat &lt;= 8'b0;</w:t>
      </w:r>
    </w:p>
    <w:p w14:paraId="1F9D3F21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else</w:t>
      </w:r>
    </w:p>
    <w:p w14:paraId="6E8B992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The fixed-point result is Q17-scaled, so bits [24:17] carry the</w:t>
      </w:r>
    </w:p>
    <w:p w14:paraId="7C80120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8-bit grayscale value once negative results have been clamped.</w:t>
      </w:r>
    </w:p>
    <w:p w14:paraId="5841CB0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sat &lt;= p_o[1][24:17];</w:t>
      </w:r>
    </w:p>
    <w:p w14:paraId="6F159B16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</w:p>
    <w:p w14:paraId="2AEB7DE6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y_o = sat;</w:t>
      </w:r>
    </w:p>
    <w:p w14:paraId="2749B167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512795E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[5:0] hs_dl;</w:t>
      </w:r>
    </w:p>
    <w:p w14:paraId="76ADD44B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[5:0] vs_dl;</w:t>
      </w:r>
    </w:p>
    <w:p w14:paraId="05B62F3F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[5:0] dv_dl; </w:t>
      </w:r>
    </w:p>
    <w:p w14:paraId="393F29E0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Keep the control signals aligned with the 6-cycle data path latency</w:t>
      </w:r>
    </w:p>
    <w:p w14:paraId="473653B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8000"/>
          <w:sz w:val="20"/>
          <w:szCs w:val="20"/>
          <w:lang w:eastAsia="hu-HU"/>
        </w:rPr>
        <w:t>// of the RGB-to-luma conversion, including the final saturation register.</w:t>
      </w:r>
    </w:p>
    <w:p w14:paraId="0A37399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 (</w:t>
      </w: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</w:t>
      </w:r>
    </w:p>
    <w:p w14:paraId="03A893E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(i=0; i&lt;6; i=i+1)</w:t>
      </w:r>
    </w:p>
    <w:p w14:paraId="753F7E34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1FD976F2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hs_dl[i] &lt;= (i==0) ? hs_i : hs_dl[i-1];</w:t>
      </w:r>
    </w:p>
    <w:p w14:paraId="74B4E4A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vs_dl[i] &lt;= (i==0) ? vs_i : vs_dl[i-1];</w:t>
      </w:r>
    </w:p>
    <w:p w14:paraId="5AB5949E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dv_dl[i] &lt;= (i==0) ? dv_i : dv_dl[i-1];</w:t>
      </w:r>
    </w:p>
    <w:p w14:paraId="03134E3D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16AD2FA9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D0A3467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hs_o = hs_dl[5];</w:t>
      </w:r>
    </w:p>
    <w:p w14:paraId="5B88FAE7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vs_o = vs_dl[5];</w:t>
      </w:r>
    </w:p>
    <w:p w14:paraId="310E658E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A7632E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dv_o = dv_dl[5];</w:t>
      </w:r>
    </w:p>
    <w:p w14:paraId="105AD92C" w14:textId="77777777" w:rsidR="00A7632E" w:rsidRP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84A25A2" w14:textId="77777777" w:rsidR="00A7632E" w:rsidRDefault="00A7632E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FF"/>
          <w:sz w:val="20"/>
          <w:szCs w:val="20"/>
          <w:lang w:eastAsia="hu-HU"/>
        </w:rPr>
      </w:pPr>
      <w:r w:rsidRPr="00A7632E">
        <w:rPr>
          <w:rFonts w:ascii="Courier New" w:hAnsi="Courier New" w:cs="Courier New"/>
          <w:color w:val="0000FF"/>
          <w:sz w:val="20"/>
          <w:szCs w:val="20"/>
          <w:lang w:eastAsia="hu-HU"/>
        </w:rPr>
        <w:t>endmodule</w:t>
      </w:r>
    </w:p>
    <w:p w14:paraId="06862680" w14:textId="77777777" w:rsidR="00011E6D" w:rsidRDefault="00011E6D" w:rsidP="00A76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FF"/>
          <w:sz w:val="20"/>
          <w:szCs w:val="20"/>
          <w:lang w:eastAsia="hu-HU"/>
        </w:rPr>
      </w:pPr>
    </w:p>
    <w:p w14:paraId="3729BD7D" w14:textId="1C57607A" w:rsidR="00011E6D" w:rsidRPr="00A7632E" w:rsidRDefault="00011E6D" w:rsidP="00011E6D">
      <w:pPr>
        <w:pStyle w:val="Cmsor4"/>
        <w:rPr>
          <w:lang w:eastAsia="hu-HU"/>
        </w:rPr>
      </w:pPr>
      <w:r>
        <w:rPr>
          <w:lang w:eastAsia="hu-HU"/>
        </w:rPr>
        <w:t>Szimulációs eredmények</w:t>
      </w:r>
    </w:p>
    <w:p w14:paraId="0AE8D9B4" w14:textId="59624DAB" w:rsidR="00D56E8C" w:rsidRDefault="000F6E76" w:rsidP="00D56E8C">
      <w:r>
        <w:t>Ennek a modulnak a működését legkönnyebben egy olyan szimulációval lehet ellenőrizni, amelyben a bemenetre egy színes kép pixeleit küldjük és azt az átalakítás után visszaírjuk egy file-ba és ezután összehasonlítjuk azokat. A kimenetnek az eredeti kép fekete-fehér megfelelőjének kell legyen.</w:t>
      </w:r>
    </w:p>
    <w:p w14:paraId="61854069" w14:textId="2E49209B" w:rsidR="000F6E76" w:rsidRPr="00D56E8C" w:rsidRDefault="000F6E76" w:rsidP="00D56E8C">
      <w:r>
        <w:rPr>
          <w:noProof/>
        </w:rPr>
        <w:drawing>
          <wp:inline distT="0" distB="0" distL="0" distR="0" wp14:anchorId="5C4D2F80" wp14:editId="67278BB4">
            <wp:extent cx="2246501" cy="2246501"/>
            <wp:effectExtent l="0" t="0" r="1905" b="1905"/>
            <wp:docPr id="182486256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441" cy="225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DE6AD" wp14:editId="7A3376E5">
            <wp:extent cx="2235460" cy="2235460"/>
            <wp:effectExtent l="0" t="0" r="0" b="0"/>
            <wp:docPr id="192715516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525" cy="22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449F" w14:textId="6A7FE3E5" w:rsidR="00E51BE3" w:rsidRDefault="00E51BE3" w:rsidP="00C44839">
      <w:pPr>
        <w:pStyle w:val="Cmsor3"/>
      </w:pPr>
      <w:bookmarkStart w:id="6" w:name="_Toc231928550"/>
      <w:r>
        <w:lastRenderedPageBreak/>
        <w:t>BRAM sorbuffer-lánc</w:t>
      </w:r>
      <w:bookmarkEnd w:id="6"/>
    </w:p>
    <w:p w14:paraId="6367697F" w14:textId="03741AA0" w:rsidR="00E51BE3" w:rsidRDefault="000F6E76" w:rsidP="00E51BE3">
      <w:r w:rsidRPr="000F6E76">
        <w:t xml:space="preserve">A bram_line_buffer modul feladata, hogy a beérkező szürkeárnyalatos pixeláramból előállítsa az aktuális pixelhez tartozó, függőleges irányban egymás alatt elhelyezkedő mintákat a 5×5 FIR szűrő számára. A megvalósítás négy egymás után kapcsolt, egy-egy képsort tároló BRAM-alapú ciklikus pufferre épül, amelyek read-first működési módban üzemelnek, így az adott címen korábban eltárolt pixel jelenik meg a kimeneten, mielőtt az új adat ugyanarra a címre beírásra kerülne. A pufferek azonos oszlopindexhez tartozó, megfelelően késleltetett címvezetéket kapnak, ezért a soronként eltolt adatok helyesen illeszkednek egymáshoz. Érvénytelen képpont esetén a modul nullát ír a memóriába, így a blank szakaszok nem visznek be hasznos képinformációt a pufferláncba. A memóriák induló tartalmát egy initial blokk nullázza, ezért a rendszer kezdeti állapotban is definiált értékekkel működik. A vezérlőjelek késleltetése a pufferlánc adatútjához igazodik, ezért a pixel_valid, h_sync és v_sync jelek a kimeneten </w:t>
      </w:r>
      <w:r>
        <w:t>megfelelően késleltetve</w:t>
      </w:r>
      <w:r w:rsidRPr="000F6E76">
        <w:t xml:space="preserve"> jelennek meg.</w:t>
      </w:r>
    </w:p>
    <w:p w14:paraId="3EE80E39" w14:textId="4AD11C2F" w:rsidR="000F6E76" w:rsidRDefault="000F6E76" w:rsidP="00E51BE3">
      <w:r>
        <w:t>A modul órajelben mért késleltetése (a vezérlő jelek alapján) 4 órajel.</w:t>
      </w:r>
    </w:p>
    <w:p w14:paraId="156F9056" w14:textId="2F55E2E8" w:rsidR="004C720D" w:rsidRDefault="00656627" w:rsidP="00B22088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BABAE9" wp14:editId="3733DA8F">
                <wp:simplePos x="0" y="0"/>
                <wp:positionH relativeFrom="column">
                  <wp:posOffset>2825064</wp:posOffset>
                </wp:positionH>
                <wp:positionV relativeFrom="paragraph">
                  <wp:posOffset>1118972</wp:posOffset>
                </wp:positionV>
                <wp:extent cx="120650" cy="489102"/>
                <wp:effectExtent l="0" t="0" r="12700" b="25400"/>
                <wp:wrapNone/>
                <wp:docPr id="1894099940" name="Összekötő: szöglet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489102"/>
                        </a:xfrm>
                        <a:prstGeom prst="bentConnector3">
                          <a:avLst>
                            <a:gd name="adj1" fmla="val 2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930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Összekötő: szögletes 10" o:spid="_x0000_s1026" type="#_x0000_t34" style="position:absolute;margin-left:222.45pt;margin-top:88.1pt;width:9.5pt;height:3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" adj="51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5FD47E" wp14:editId="4260D821">
                <wp:simplePos x="0" y="0"/>
                <wp:positionH relativeFrom="column">
                  <wp:posOffset>3656101</wp:posOffset>
                </wp:positionH>
                <wp:positionV relativeFrom="paragraph">
                  <wp:posOffset>1111656</wp:posOffset>
                </wp:positionV>
                <wp:extent cx="61418" cy="490068"/>
                <wp:effectExtent l="19050" t="0" r="15240" b="24765"/>
                <wp:wrapNone/>
                <wp:docPr id="665382763" name="Összekötő: szöglet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8" cy="490068"/>
                        </a:xfrm>
                        <a:prstGeom prst="bentConnector3">
                          <a:avLst>
                            <a:gd name="adj1" fmla="val -1791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98FE" id="Összekötő: szögletes 10" o:spid="_x0000_s1026" type="#_x0000_t34" style="position:absolute;margin-left:287.9pt;margin-top:87.55pt;width:4.85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" adj="-3870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47728" wp14:editId="05B6B9AD">
                <wp:simplePos x="0" y="0"/>
                <wp:positionH relativeFrom="column">
                  <wp:posOffset>1530274</wp:posOffset>
                </wp:positionH>
                <wp:positionV relativeFrom="paragraph">
                  <wp:posOffset>1481074</wp:posOffset>
                </wp:positionV>
                <wp:extent cx="3027883" cy="120650"/>
                <wp:effectExtent l="0" t="0" r="20320" b="12700"/>
                <wp:wrapNone/>
                <wp:docPr id="1408427374" name="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883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51377C" id="Téglalap 8" o:spid="_x0000_s1026" style="position:absolute;margin-left:120.5pt;margin-top:116.6pt;width:238.4pt;height:9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16776C" wp14:editId="59EB87FB">
                <wp:simplePos x="0" y="0"/>
                <wp:positionH relativeFrom="column">
                  <wp:posOffset>2002104</wp:posOffset>
                </wp:positionH>
                <wp:positionV relativeFrom="paragraph">
                  <wp:posOffset>1115314</wp:posOffset>
                </wp:positionV>
                <wp:extent cx="237312" cy="493243"/>
                <wp:effectExtent l="0" t="0" r="10795" b="21590"/>
                <wp:wrapNone/>
                <wp:docPr id="2062816606" name="Összekötő: szöglet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312" cy="493243"/>
                        </a:xfrm>
                        <a:prstGeom prst="bentConnector3">
                          <a:avLst>
                            <a:gd name="adj1" fmla="val 1798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EAFE3" id="Összekötő: szögletes 10" o:spid="_x0000_s1026" type="#_x0000_t34" style="position:absolute;margin-left:157.65pt;margin-top:87.8pt;width:18.7pt;height:3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" adj="3885" strokecolor="black [3213]" strokeweight=".5pt"/>
            </w:pict>
          </mc:Fallback>
        </mc:AlternateContent>
      </w:r>
      <w:r w:rsidR="000F6E76">
        <w:rPr>
          <w:noProof/>
        </w:rPr>
        <w:drawing>
          <wp:inline distT="0" distB="0" distL="0" distR="0" wp14:anchorId="63A27B5D" wp14:editId="184B6FA8">
            <wp:extent cx="5284170" cy="2973924"/>
            <wp:effectExtent l="0" t="0" r="0" b="0"/>
            <wp:docPr id="115148453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963" cy="299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3DE0F" w14:textId="09D71B77" w:rsidR="000F6E76" w:rsidRDefault="004C720D" w:rsidP="004C720D">
      <w:pPr>
        <w:spacing w:after="0" w:line="240" w:lineRule="auto"/>
        <w:ind w:firstLine="0"/>
        <w:jc w:val="left"/>
      </w:pPr>
      <w:r>
        <w:br w:type="page"/>
      </w:r>
    </w:p>
    <w:p w14:paraId="089C835A" w14:textId="77777777" w:rsidR="004C720D" w:rsidRDefault="004C720D" w:rsidP="004C720D">
      <w:pPr>
        <w:pStyle w:val="Cmsor4"/>
      </w:pPr>
      <w:r w:rsidRPr="004C720D">
        <w:lastRenderedPageBreak/>
        <w:t>Modul Verilog kódja</w:t>
      </w:r>
    </w:p>
    <w:p w14:paraId="7AE78EE0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>/*</w:t>
      </w:r>
    </w:p>
    <w:p w14:paraId="206117C5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 Single-line storage primitive.</w:t>
      </w:r>
    </w:p>
    <w:p w14:paraId="47D9A5B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 xml:space="preserve"> */</w:t>
      </w:r>
    </w:p>
    <w:p w14:paraId="03B79D2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module</w:t>
      </w:r>
      <w:r>
        <w:rPr>
          <w:color w:val="000000"/>
        </w:rPr>
        <w:t xml:space="preserve"> bram_line_buffer_ram#(</w:t>
      </w:r>
    </w:p>
    <w:p w14:paraId="361486B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C80A7A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DATA_WIDTH = </w:t>
      </w:r>
      <w:r>
        <w:rPr>
          <w:rStyle w:val="hljs-number"/>
          <w:color w:val="000000"/>
        </w:rPr>
        <w:t>8</w:t>
      </w:r>
      <w:r>
        <w:rPr>
          <w:color w:val="000000"/>
        </w:rPr>
        <w:t>,</w:t>
      </w:r>
    </w:p>
    <w:p w14:paraId="7EAD23C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LINE_WIDTH = </w:t>
      </w:r>
      <w:r>
        <w:rPr>
          <w:rStyle w:val="hljs-number"/>
          <w:color w:val="000000"/>
        </w:rPr>
        <w:t>2048</w:t>
      </w:r>
      <w:r>
        <w:rPr>
          <w:color w:val="000000"/>
        </w:rPr>
        <w:t>,</w:t>
      </w:r>
    </w:p>
    <w:p w14:paraId="5341C51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ADDR_WIDTH = </w:t>
      </w:r>
      <w:r>
        <w:rPr>
          <w:rStyle w:val="hljs-number"/>
          <w:color w:val="000000"/>
        </w:rPr>
        <w:t>11</w:t>
      </w:r>
    </w:p>
    <w:p w14:paraId="1D3391E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5E71E0E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)(</w:t>
      </w:r>
    </w:p>
    <w:p w14:paraId="51CDD36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03446A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clk,</w:t>
      </w:r>
    </w:p>
    <w:p w14:paraId="5087308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en,</w:t>
      </w:r>
    </w:p>
    <w:p w14:paraId="6D5DD6A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3FFB6A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addr,</w:t>
      </w:r>
    </w:p>
    <w:p w14:paraId="4410031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din,</w:t>
      </w:r>
    </w:p>
    <w:p w14:paraId="3554111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dout</w:t>
      </w:r>
    </w:p>
    <w:p w14:paraId="7520FAA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0D3D655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0766625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mem [</w:t>
      </w:r>
      <w:r>
        <w:rPr>
          <w:rStyle w:val="hljs-number"/>
          <w:color w:val="000000"/>
        </w:rPr>
        <w:t>0</w:t>
      </w:r>
      <w:r>
        <w:rPr>
          <w:color w:val="000000"/>
        </w:rPr>
        <w:t>:LINE_WIDTH-</w:t>
      </w:r>
      <w:r>
        <w:rPr>
          <w:rStyle w:val="hljs-number"/>
          <w:color w:val="000000"/>
        </w:rPr>
        <w:t>1</w:t>
      </w:r>
      <w:r>
        <w:rPr>
          <w:color w:val="000000"/>
        </w:rPr>
        <w:t>];</w:t>
      </w:r>
    </w:p>
    <w:p w14:paraId="7DD7C7B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integer</w:t>
      </w:r>
      <w:r>
        <w:rPr>
          <w:color w:val="000000"/>
        </w:rPr>
        <w:t xml:space="preserve"> init_idx;</w:t>
      </w:r>
    </w:p>
    <w:p w14:paraId="5A14EFE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0451F1A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>/*</w:t>
      </w:r>
    </w:p>
    <w:p w14:paraId="26C717A4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 Initially set BRAMs to 0 for deterministic behaviour</w:t>
      </w:r>
    </w:p>
    <w:p w14:paraId="3EE2B75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 xml:space="preserve"> */</w:t>
      </w:r>
    </w:p>
    <w:p w14:paraId="1AA0200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initial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begin</w:t>
      </w:r>
    </w:p>
    <w:p w14:paraId="0BF998D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for</w:t>
      </w:r>
      <w:r>
        <w:rPr>
          <w:color w:val="000000"/>
        </w:rPr>
        <w:t xml:space="preserve"> (init_idx = 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; init_idx &lt; LINE_WIDTH; init_idx = init_idx + </w:t>
      </w:r>
      <w:r>
        <w:rPr>
          <w:rStyle w:val="hljs-number"/>
          <w:color w:val="000000"/>
        </w:rPr>
        <w:t>1</w:t>
      </w:r>
      <w:r>
        <w:rPr>
          <w:color w:val="000000"/>
        </w:rPr>
        <w:t>)</w:t>
      </w:r>
    </w:p>
    <w:p w14:paraId="01684F7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mem[init_idx] 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19BD2AE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dout 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09247D6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</w:t>
      </w:r>
    </w:p>
    <w:p w14:paraId="57EB72F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EA6DCD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always</w:t>
      </w:r>
      <w:r>
        <w:rPr>
          <w:color w:val="000000"/>
        </w:rPr>
        <w:t xml:space="preserve"> @(</w:t>
      </w:r>
      <w:r>
        <w:rPr>
          <w:rStyle w:val="hljs-keyword"/>
          <w:color w:val="0000FF"/>
        </w:rPr>
        <w:t>posedge</w:t>
      </w:r>
      <w:r>
        <w:rPr>
          <w:color w:val="000000"/>
        </w:rPr>
        <w:t xml:space="preserve"> clk) </w:t>
      </w:r>
      <w:r>
        <w:rPr>
          <w:rStyle w:val="hljs-keyword"/>
          <w:color w:val="0000FF"/>
        </w:rPr>
        <w:t>begin</w:t>
      </w:r>
    </w:p>
    <w:p w14:paraId="6273EBF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if</w:t>
      </w:r>
      <w:r>
        <w:rPr>
          <w:color w:val="000000"/>
        </w:rPr>
        <w:t xml:space="preserve"> (en) </w:t>
      </w:r>
      <w:r>
        <w:rPr>
          <w:rStyle w:val="hljs-keyword"/>
          <w:color w:val="0000FF"/>
        </w:rPr>
        <w:t>begin</w:t>
      </w:r>
    </w:p>
    <w:p w14:paraId="143143B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// Read First mode</w:t>
      </w:r>
    </w:p>
    <w:p w14:paraId="40FFB88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dout      &lt;= mem[addr];</w:t>
      </w:r>
    </w:p>
    <w:p w14:paraId="2D56958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mem[addr] &lt;= din;</w:t>
      </w:r>
    </w:p>
    <w:p w14:paraId="6DB2C29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end</w:t>
      </w:r>
    </w:p>
    <w:p w14:paraId="7DDF17C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</w:t>
      </w:r>
    </w:p>
    <w:p w14:paraId="72A11FA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2A4890E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endmodule</w:t>
      </w:r>
    </w:p>
    <w:p w14:paraId="3CEBC72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C44302F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>/*</w:t>
      </w:r>
    </w:p>
    <w:p w14:paraId="1EF94F12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 Four cascaded line memories store the previous 4 image rows.</w:t>
      </w:r>
    </w:p>
    <w:p w14:paraId="5D5B30C4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</w:t>
      </w:r>
    </w:p>
    <w:p w14:paraId="0E6AB722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 The visible outputs are delayed so that current_pixel and the four buffered</w:t>
      </w:r>
    </w:p>
    <w:p w14:paraId="2F00445B" w14:textId="77777777" w:rsidR="00734C38" w:rsidRDefault="00734C38" w:rsidP="00734C38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* lines all correspond to the same column when the FIR consumes them.</w:t>
      </w:r>
    </w:p>
    <w:p w14:paraId="384B28F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 xml:space="preserve"> */</w:t>
      </w:r>
    </w:p>
    <w:p w14:paraId="366F06F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module</w:t>
      </w:r>
      <w:r>
        <w:rPr>
          <w:color w:val="000000"/>
        </w:rPr>
        <w:t xml:space="preserve"> bram_line_buffer#(</w:t>
      </w:r>
    </w:p>
    <w:p w14:paraId="5C69E70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5D1AA9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DATA_WIDTH = </w:t>
      </w:r>
      <w:r>
        <w:rPr>
          <w:rStyle w:val="hljs-number"/>
          <w:color w:val="000000"/>
        </w:rPr>
        <w:t>8</w:t>
      </w:r>
      <w:r>
        <w:rPr>
          <w:color w:val="000000"/>
        </w:rPr>
        <w:t>,</w:t>
      </w:r>
    </w:p>
    <w:p w14:paraId="378A975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LINE_WIDTH = </w:t>
      </w:r>
      <w:r>
        <w:rPr>
          <w:rStyle w:val="hljs-number"/>
          <w:color w:val="000000"/>
        </w:rPr>
        <w:t>2048</w:t>
      </w:r>
      <w:r>
        <w:rPr>
          <w:color w:val="000000"/>
        </w:rPr>
        <w:t>,</w:t>
      </w:r>
    </w:p>
    <w:p w14:paraId="5ADD6DD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parameter</w:t>
      </w:r>
      <w:r>
        <w:rPr>
          <w:color w:val="000000"/>
        </w:rPr>
        <w:t xml:space="preserve"> ADDR_WIDTH = </w:t>
      </w:r>
      <w:r>
        <w:rPr>
          <w:rStyle w:val="hljs-number"/>
          <w:color w:val="000000"/>
        </w:rPr>
        <w:t>11</w:t>
      </w:r>
    </w:p>
    <w:p w14:paraId="7BCC1E5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0B4906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)(</w:t>
      </w:r>
    </w:p>
    <w:p w14:paraId="0A156EA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342DA5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clk,</w:t>
      </w:r>
    </w:p>
    <w:p w14:paraId="66BEA44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rst,</w:t>
      </w:r>
    </w:p>
    <w:p w14:paraId="3AB20B7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pixel_in,</w:t>
      </w:r>
    </w:p>
    <w:p w14:paraId="5B6DD65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pixel_valid,</w:t>
      </w:r>
    </w:p>
    <w:p w14:paraId="1FC50E8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h_sync,</w:t>
      </w:r>
    </w:p>
    <w:p w14:paraId="65CBA7C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v_sync,</w:t>
      </w:r>
    </w:p>
    <w:p w14:paraId="50F0BA3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E239A0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current_pixel,</w:t>
      </w:r>
    </w:p>
    <w:p w14:paraId="76D9E40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line_1_pixel,</w:t>
      </w:r>
    </w:p>
    <w:p w14:paraId="200DAB5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line_2_pixel,</w:t>
      </w:r>
    </w:p>
    <w:p w14:paraId="47724D6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line_3_pixel,</w:t>
      </w:r>
    </w:p>
    <w:p w14:paraId="0710D98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line_4_pixel,</w:t>
      </w:r>
    </w:p>
    <w:p w14:paraId="2C764A8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51166DF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pixel_valid_out,</w:t>
      </w:r>
    </w:p>
    <w:p w14:paraId="6484A04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h_sync_out,</w:t>
      </w:r>
    </w:p>
    <w:p w14:paraId="4F05829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v_sync_out</w:t>
      </w:r>
    </w:p>
    <w:p w14:paraId="216F703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4B30988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2258C69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column_addr;</w:t>
      </w:r>
    </w:p>
    <w:p w14:paraId="42C679C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addr_current;</w:t>
      </w:r>
    </w:p>
    <w:p w14:paraId="533982C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write_enable;</w:t>
      </w:r>
    </w:p>
    <w:p w14:paraId="605A154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pixel_or_black;</w:t>
      </w:r>
    </w:p>
    <w:p w14:paraId="7AF0407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DE58A4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The BRAM chain advances every clock; blanked pixels are written as zeros.</w:t>
      </w:r>
    </w:p>
    <w:p w14:paraId="19F7254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write_enable = </w:t>
      </w:r>
      <w:r>
        <w:rPr>
          <w:rStyle w:val="hljs-number"/>
          <w:color w:val="000000"/>
        </w:rPr>
        <w:t>1'b1</w:t>
      </w:r>
      <w:r>
        <w:rPr>
          <w:color w:val="000000"/>
        </w:rPr>
        <w:t>;</w:t>
      </w:r>
    </w:p>
    <w:p w14:paraId="395EF4E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pixel_or_black = pixel_valid ? pixel_in :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0AE549E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9503D6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addr_delayed1;</w:t>
      </w:r>
    </w:p>
    <w:p w14:paraId="364FFA7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addr_delayed2;</w:t>
      </w:r>
    </w:p>
    <w:p w14:paraId="3547CE7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addr_delayed3;</w:t>
      </w:r>
    </w:p>
    <w:p w14:paraId="1EC7958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9C012A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write_enable_delayed1;</w:t>
      </w:r>
    </w:p>
    <w:p w14:paraId="0898ED8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write_enable_delayed2;</w:t>
      </w:r>
    </w:p>
    <w:p w14:paraId="6DDE4CB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write_enable_delayed3;</w:t>
      </w:r>
    </w:p>
    <w:p w14:paraId="043199B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DE2D2E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pixel_valid_d1;</w:t>
      </w:r>
    </w:p>
    <w:p w14:paraId="01C2B8F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pixel_valid_d2;</w:t>
      </w:r>
    </w:p>
    <w:p w14:paraId="263DF6A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pixel_valid_d3;</w:t>
      </w:r>
    </w:p>
    <w:p w14:paraId="322C3D3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pixel_valid_d4;</w:t>
      </w:r>
    </w:p>
    <w:p w14:paraId="66360C1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27B0B1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h_sync_d1;</w:t>
      </w:r>
    </w:p>
    <w:p w14:paraId="0565AD2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h_sync_d2;</w:t>
      </w:r>
    </w:p>
    <w:p w14:paraId="28AF85C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h_sync_d3;</w:t>
      </w:r>
    </w:p>
    <w:p w14:paraId="70AD203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h_sync_d4;</w:t>
      </w:r>
    </w:p>
    <w:p w14:paraId="3CBA3C9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h_sync_prev;</w:t>
      </w:r>
    </w:p>
    <w:p w14:paraId="4FB35FD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2F71C0E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v_sync_d1;</w:t>
      </w:r>
    </w:p>
    <w:p w14:paraId="3A0173E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v_sync_d2;</w:t>
      </w:r>
    </w:p>
    <w:p w14:paraId="64C7F13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v_sync_d3;</w:t>
      </w:r>
    </w:p>
    <w:p w14:paraId="657D500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                 v_sync_d4;</w:t>
      </w:r>
    </w:p>
    <w:p w14:paraId="1372F05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B7BC38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Raw outputs of the four BRAM stages before final tap alignment.</w:t>
      </w:r>
    </w:p>
    <w:p w14:paraId="1608DE2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line_1_bram_pixel;</w:t>
      </w:r>
    </w:p>
    <w:p w14:paraId="6D40067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line_2_bram_pixel;</w:t>
      </w:r>
    </w:p>
    <w:p w14:paraId="4C43E95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line_3_bram_pixel;</w:t>
      </w:r>
    </w:p>
    <w:p w14:paraId="645B120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line_4_bram_pixel;</w:t>
      </w:r>
    </w:p>
    <w:p w14:paraId="14D09B6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21E74D2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Internal delay chain for aligning the current input pixel to the deepest tap.</w:t>
      </w:r>
    </w:p>
    <w:p w14:paraId="4186F57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current_pixel_delayed1;</w:t>
      </w:r>
    </w:p>
    <w:p w14:paraId="718356C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lastRenderedPageBreak/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current_pixel_delayed2;</w:t>
      </w:r>
    </w:p>
    <w:p w14:paraId="56A40E5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current_pixel_delayed3;</w:t>
      </w:r>
    </w:p>
    <w:p w14:paraId="6EC8077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current_pixel_delayed4;</w:t>
      </w:r>
    </w:p>
    <w:p w14:paraId="0AD40A0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03904F7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Extra alignment registers for the shallower buffered lines.</w:t>
      </w:r>
    </w:p>
    <w:p w14:paraId="5246055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line_1_pixel_delayed1;</w:t>
      </w:r>
    </w:p>
    <w:p w14:paraId="6347A46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line_1_pixel_delayed2;</w:t>
      </w:r>
    </w:p>
    <w:p w14:paraId="4E7B26C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line_1_pixel_delayed3;</w:t>
      </w:r>
    </w:p>
    <w:p w14:paraId="658ADFC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BB7C67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line_2_pixel_delayed1;</w:t>
      </w:r>
    </w:p>
    <w:p w14:paraId="744474C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line_2_pixel_delayed2;</w:t>
      </w:r>
    </w:p>
    <w:p w14:paraId="0141CC9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5451A65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reg</w:t>
      </w:r>
      <w:r>
        <w:rPr>
          <w:color w:val="000000"/>
        </w:rPr>
        <w:t xml:space="preserve">  [DATA_WIDTH-</w:t>
      </w:r>
      <w:r>
        <w:rPr>
          <w:rStyle w:val="hljs-number"/>
          <w:color w:val="000000"/>
        </w:rPr>
        <w:t>1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line_3_pixel_delayed1;</w:t>
      </w:r>
    </w:p>
    <w:p w14:paraId="5B669B3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           start_of_line;</w:t>
      </w:r>
    </w:p>
    <w:p w14:paraId="0A5D62D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BA5FED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Restart the circular addressing from column 0 on each new line.</w:t>
      </w:r>
    </w:p>
    <w:p w14:paraId="6A2D658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start_of_line = h_sync &amp; ~h_sync_prev;</w:t>
      </w:r>
    </w:p>
    <w:p w14:paraId="6A9DB2F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addr_current = start_of_line ?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 : column_addr;</w:t>
      </w:r>
    </w:p>
    <w:p w14:paraId="3EE7279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4E6836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always</w:t>
      </w:r>
      <w:r>
        <w:rPr>
          <w:color w:val="000000"/>
        </w:rPr>
        <w:t xml:space="preserve"> @(</w:t>
      </w:r>
      <w:r>
        <w:rPr>
          <w:rStyle w:val="hljs-keyword"/>
          <w:color w:val="0000FF"/>
        </w:rPr>
        <w:t>posedge</w:t>
      </w:r>
      <w:r>
        <w:rPr>
          <w:color w:val="000000"/>
        </w:rPr>
        <w:t xml:space="preserve"> clk) </w:t>
      </w:r>
      <w:r>
        <w:rPr>
          <w:rStyle w:val="hljs-keyword"/>
          <w:color w:val="0000FF"/>
        </w:rPr>
        <w:t>begin</w:t>
      </w:r>
    </w:p>
    <w:p w14:paraId="5A4AEA9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if</w:t>
      </w:r>
      <w:r>
        <w:rPr>
          <w:color w:val="000000"/>
        </w:rPr>
        <w:t xml:space="preserve"> (rst) </w:t>
      </w:r>
      <w:r>
        <w:rPr>
          <w:rStyle w:val="hljs-keyword"/>
          <w:color w:val="0000FF"/>
        </w:rPr>
        <w:t>begin</w:t>
      </w:r>
    </w:p>
    <w:p w14:paraId="07159DB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column_addr     &lt;=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63500B3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0CAE40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addr_delayed1   &lt;=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529A5FA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addr_delayed2   &lt;=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07540FE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addr_delayed3   &lt;=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3EF2543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19609F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write_enable_delayed1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4091AD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write_enable_delayed2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0C57FA0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write_enable_delayed3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61FE0C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2FFEB39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pixel_valid_d1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593B9EE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pixel_valid_d2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5F4B42C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pixel_valid_d3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654EB89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pixel_valid_d4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180C7E4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2563D1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h_sync_d1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3171A10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h_sync_d2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6F3A3F1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h_sync_d3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89310C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h_sync_d4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CF7576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h_sync_prev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7E1756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0F616F2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v_sync_d1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7F1B4E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v_sync_d2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7EB619A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v_sync_d3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B02C85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v_sync_d4       &lt;= </w:t>
      </w:r>
      <w:r>
        <w:rPr>
          <w:rStyle w:val="hljs-number"/>
          <w:color w:val="000000"/>
        </w:rPr>
        <w:t>1'b0</w:t>
      </w:r>
      <w:r>
        <w:rPr>
          <w:color w:val="000000"/>
        </w:rPr>
        <w:t>;</w:t>
      </w:r>
    </w:p>
    <w:p w14:paraId="24CBFBE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08ADDE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current_pixel_delayed1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2A6EACD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current_pixel_delayed2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72EAC05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current_pixel_delayed3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32E11DC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current_pixel_delayed4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014004E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007FE5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line_1_pixel_delayed1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1DB3FCF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line_1_pixel_delayed2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1CFD1E3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line_1_pixel_delayed3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357BCFF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9E64BF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line_2_pixel_delayed1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42FC8C2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line_2_pixel_delayed2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6D9AB7E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38EB23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line_3_pixel_delayed1 &lt;= {DATA_WIDTH{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745723D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E07F79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end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begin</w:t>
      </w:r>
    </w:p>
    <w:p w14:paraId="22B1D36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h_sync_prev &lt;= h_sync;</w:t>
      </w:r>
    </w:p>
    <w:p w14:paraId="1B07690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06546F1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keyword"/>
          <w:color w:val="0000FF"/>
        </w:rPr>
        <w:t>if</w:t>
      </w:r>
      <w:r>
        <w:rPr>
          <w:color w:val="000000"/>
        </w:rPr>
        <w:t xml:space="preserve"> (start_of_line) </w:t>
      </w:r>
      <w:r>
        <w:rPr>
          <w:rStyle w:val="hljs-keyword"/>
          <w:color w:val="0000FF"/>
        </w:rPr>
        <w:t>begin</w:t>
      </w:r>
    </w:p>
    <w:p w14:paraId="70364E0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column_addr &lt;= {{(ADDR_WIDTH-</w:t>
      </w:r>
      <w:r>
        <w:rPr>
          <w:rStyle w:val="hljs-number"/>
          <w:color w:val="000000"/>
        </w:rPr>
        <w:t>1</w:t>
      </w:r>
      <w:r>
        <w:rPr>
          <w:color w:val="000000"/>
        </w:rPr>
        <w:t>){</w:t>
      </w:r>
      <w:r>
        <w:rPr>
          <w:rStyle w:val="hljs-number"/>
          <w:color w:val="000000"/>
        </w:rPr>
        <w:t>1'b0</w:t>
      </w:r>
      <w:r>
        <w:rPr>
          <w:color w:val="000000"/>
        </w:rPr>
        <w:t xml:space="preserve">}}, </w:t>
      </w:r>
      <w:r>
        <w:rPr>
          <w:rStyle w:val="hljs-number"/>
          <w:color w:val="000000"/>
        </w:rPr>
        <w:t>1'b1</w:t>
      </w:r>
      <w:r>
        <w:rPr>
          <w:color w:val="000000"/>
        </w:rPr>
        <w:t>};</w:t>
      </w:r>
    </w:p>
    <w:p w14:paraId="6E5CFEE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keyword"/>
          <w:color w:val="0000FF"/>
        </w:rPr>
        <w:t>end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if</w:t>
      </w:r>
      <w:r>
        <w:rPr>
          <w:color w:val="000000"/>
        </w:rPr>
        <w:t xml:space="preserve"> (write_enable) </w:t>
      </w:r>
      <w:r>
        <w:rPr>
          <w:rStyle w:val="hljs-keyword"/>
          <w:color w:val="0000FF"/>
        </w:rPr>
        <w:t>begin</w:t>
      </w:r>
    </w:p>
    <w:p w14:paraId="00AB7D9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if</w:t>
      </w:r>
      <w:r>
        <w:rPr>
          <w:color w:val="000000"/>
        </w:rPr>
        <w:t xml:space="preserve"> (column_addr == LINE_WIDTH - </w:t>
      </w:r>
      <w:r>
        <w:rPr>
          <w:rStyle w:val="hljs-number"/>
          <w:color w:val="000000"/>
        </w:rPr>
        <w:t>1</w:t>
      </w:r>
      <w:r>
        <w:rPr>
          <w:color w:val="000000"/>
        </w:rPr>
        <w:t xml:space="preserve">) </w:t>
      </w:r>
      <w:r>
        <w:rPr>
          <w:rStyle w:val="hljs-keyword"/>
          <w:color w:val="0000FF"/>
        </w:rPr>
        <w:t>begin</w:t>
      </w:r>
    </w:p>
    <w:p w14:paraId="4DFEFBE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column_addr &lt;= {ADDR_WIDTH{</w:t>
      </w:r>
      <w:r>
        <w:rPr>
          <w:rStyle w:val="hljs-number"/>
          <w:color w:val="000000"/>
        </w:rPr>
        <w:t>1'b0</w:t>
      </w:r>
      <w:r>
        <w:rPr>
          <w:color w:val="000000"/>
        </w:rPr>
        <w:t>}};</w:t>
      </w:r>
    </w:p>
    <w:p w14:paraId="4A1391A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end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begin</w:t>
      </w:r>
    </w:p>
    <w:p w14:paraId="6BC7C82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column_addr &lt;= column_addr + </w:t>
      </w:r>
      <w:r>
        <w:rPr>
          <w:rStyle w:val="hljs-number"/>
          <w:color w:val="000000"/>
        </w:rPr>
        <w:t>1'b1</w:t>
      </w:r>
      <w:r>
        <w:rPr>
          <w:color w:val="000000"/>
        </w:rPr>
        <w:t>;</w:t>
      </w:r>
    </w:p>
    <w:p w14:paraId="6A5740A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end</w:t>
      </w:r>
    </w:p>
    <w:p w14:paraId="3057826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keyword"/>
          <w:color w:val="0000FF"/>
        </w:rPr>
        <w:t>end</w:t>
      </w:r>
    </w:p>
    <w:p w14:paraId="2832BDC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DA747A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// Each later BRAM stage reads the same column one cycle later.</w:t>
      </w:r>
    </w:p>
    <w:p w14:paraId="5574624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addr_delayed1  &lt;= addr_current;</w:t>
      </w:r>
    </w:p>
    <w:p w14:paraId="6CEC0A3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addr_delayed2  &lt;= addr_delayed1;</w:t>
      </w:r>
    </w:p>
    <w:p w14:paraId="365210C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addr_delayed3  &lt;= addr_delayed2;</w:t>
      </w:r>
    </w:p>
    <w:p w14:paraId="055A0F0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AFFB25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// The delayed enables keep the BRAM pipeline aligned with read-first latency.</w:t>
      </w:r>
    </w:p>
    <w:p w14:paraId="6E68DCC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write_enable_delayed1 &lt;= write_enable;</w:t>
      </w:r>
    </w:p>
    <w:p w14:paraId="47EA111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write_enable_delayed2 &lt;= write_enable_delayed1;</w:t>
      </w:r>
    </w:p>
    <w:p w14:paraId="799F4B2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write_enable_delayed3 &lt;= write_enable_delayed2;</w:t>
      </w:r>
    </w:p>
    <w:p w14:paraId="6F129A7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7BCA0C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pixel_valid_d1 &lt;= pixel_valid;</w:t>
      </w:r>
    </w:p>
    <w:p w14:paraId="5A7081C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pixel_valid_d2 &lt;= pixel_valid_d1;</w:t>
      </w:r>
    </w:p>
    <w:p w14:paraId="2930865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pixel_valid_d3 &lt;= pixel_valid_d2;</w:t>
      </w:r>
    </w:p>
    <w:p w14:paraId="459D9A0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pixel_valid_d4 &lt;= pixel_valid_d3;</w:t>
      </w:r>
    </w:p>
    <w:p w14:paraId="4A2AFF1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E8A166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h_sync_d1      &lt;= h_sync;</w:t>
      </w:r>
    </w:p>
    <w:p w14:paraId="428AA54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h_sync_d2      &lt;= h_sync_d1;</w:t>
      </w:r>
    </w:p>
    <w:p w14:paraId="5BF3FE7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h_sync_d3      &lt;= h_sync_d2;</w:t>
      </w:r>
    </w:p>
    <w:p w14:paraId="3A77163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h_sync_d4      &lt;= h_sync_d3;</w:t>
      </w:r>
    </w:p>
    <w:p w14:paraId="059C322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543C7A1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v_sync_d1      &lt;= v_sync;</w:t>
      </w:r>
    </w:p>
    <w:p w14:paraId="2F24136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v_sync_d2      &lt;= v_sync_d1;</w:t>
      </w:r>
    </w:p>
    <w:p w14:paraId="160A255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v_sync_d3      &lt;= v_sync_d2;</w:t>
      </w:r>
    </w:p>
    <w:p w14:paraId="1E479EA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v_sync_d4      &lt;= v_sync_d3;</w:t>
      </w:r>
    </w:p>
    <w:p w14:paraId="3C9D2B0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7489842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// Match the current input pixel to the latency of the deepest line output.</w:t>
      </w:r>
    </w:p>
    <w:p w14:paraId="5A9F1A9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current_pixel_delayed1 &lt;= pixel_or_black;</w:t>
      </w:r>
    </w:p>
    <w:p w14:paraId="24CAFD3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current_pixel_delayed2 &lt;= current_pixel_delayed1;</w:t>
      </w:r>
    </w:p>
    <w:p w14:paraId="1A6157A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current_pixel_delayed3 &lt;= current_pixel_delayed2;</w:t>
      </w:r>
    </w:p>
    <w:p w14:paraId="236CD41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current_pixel_delayed4 &lt;= current_pixel_delayed3;</w:t>
      </w:r>
    </w:p>
    <w:p w14:paraId="2110A30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64B6AB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// The buffered rows need progressively fewer extra delay stages.</w:t>
      </w:r>
    </w:p>
    <w:p w14:paraId="664984C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line_1_pixel_delayed1 &lt;= line_1_bram_pixel;</w:t>
      </w:r>
    </w:p>
    <w:p w14:paraId="2D78D7F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line_1_pixel_delayed2 &lt;= line_1_pixel_delayed1;</w:t>
      </w:r>
    </w:p>
    <w:p w14:paraId="1002AFC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line_1_pixel_delayed3 &lt;= line_1_pixel_delayed2;</w:t>
      </w:r>
    </w:p>
    <w:p w14:paraId="521DEE8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153D82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line_2_pixel_delayed1 &lt;= line_2_bram_pixel;</w:t>
      </w:r>
    </w:p>
    <w:p w14:paraId="6899263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line_2_pixel_delayed2 &lt;= line_2_pixel_delayed1;</w:t>
      </w:r>
    </w:p>
    <w:p w14:paraId="565BED1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FA34E6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line_3_pixel_delayed1 &lt;= line_3_bram_pixel;</w:t>
      </w:r>
    </w:p>
    <w:p w14:paraId="5704282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end</w:t>
      </w:r>
    </w:p>
    <w:p w14:paraId="55852C5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</w:t>
      </w:r>
    </w:p>
    <w:p w14:paraId="710407E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42B14A5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>bram_line_buffer_ram #(</w:t>
      </w:r>
    </w:p>
    <w:p w14:paraId="267DE8D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.DATA_WIDTH</w:t>
      </w:r>
      <w:r>
        <w:rPr>
          <w:color w:val="000000"/>
        </w:rPr>
        <w:t>(DATA_WIDTH),</w:t>
      </w:r>
    </w:p>
    <w:p w14:paraId="47593B0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.LINE_WIDTH</w:t>
      </w:r>
      <w:r>
        <w:rPr>
          <w:color w:val="000000"/>
        </w:rPr>
        <w:t>(LINE_WIDTH),</w:t>
      </w:r>
    </w:p>
    <w:p w14:paraId="453AF9C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.ADDR_WIDTH</w:t>
      </w:r>
      <w:r>
        <w:rPr>
          <w:color w:val="000000"/>
        </w:rPr>
        <w:t>(ADDR_WIDTH)</w:t>
      </w:r>
    </w:p>
    <w:p w14:paraId="028D068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bram_line_0 (</w:t>
      </w:r>
    </w:p>
    <w:p w14:paraId="774074E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(clk),</w:t>
      </w:r>
    </w:p>
    <w:p w14:paraId="7ED2D36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.en</w:t>
      </w:r>
      <w:r>
        <w:rPr>
          <w:color w:val="000000"/>
        </w:rPr>
        <w:t>(write_enable),</w:t>
      </w:r>
    </w:p>
    <w:p w14:paraId="7904505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</w:t>
      </w:r>
      <w:r>
        <w:rPr>
          <w:color w:val="000000"/>
        </w:rPr>
        <w:t>(addr_current),</w:t>
      </w:r>
    </w:p>
    <w:p w14:paraId="358BB9B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.din</w:t>
      </w:r>
      <w:r>
        <w:rPr>
          <w:color w:val="000000"/>
        </w:rPr>
        <w:t>(pixel_or_black),</w:t>
      </w:r>
    </w:p>
    <w:p w14:paraId="4C6017F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.dout</w:t>
      </w:r>
      <w:r>
        <w:rPr>
          <w:color w:val="000000"/>
        </w:rPr>
        <w:t>(line_1_bram_pixel)</w:t>
      </w:r>
    </w:p>
    <w:p w14:paraId="1D8435F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74166F3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BB6475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bram_line_buffer_ram #(</w:t>
      </w:r>
    </w:p>
    <w:p w14:paraId="3ADB6F8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.DATA_WIDTH</w:t>
      </w:r>
      <w:r>
        <w:rPr>
          <w:color w:val="000000"/>
        </w:rPr>
        <w:t>(DATA_WIDTH),</w:t>
      </w:r>
    </w:p>
    <w:p w14:paraId="0F5189B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.LINE_WIDTH</w:t>
      </w:r>
      <w:r>
        <w:rPr>
          <w:color w:val="000000"/>
        </w:rPr>
        <w:t>(LINE_WIDTH),</w:t>
      </w:r>
    </w:p>
    <w:p w14:paraId="461D3A3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.ADDR_WIDTH</w:t>
      </w:r>
      <w:r>
        <w:rPr>
          <w:color w:val="000000"/>
        </w:rPr>
        <w:t>(ADDR_WIDTH)</w:t>
      </w:r>
    </w:p>
    <w:p w14:paraId="6A4F898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bram_line_1 (</w:t>
      </w:r>
    </w:p>
    <w:p w14:paraId="085AE9D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(clk),</w:t>
      </w:r>
    </w:p>
    <w:p w14:paraId="22C8A32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.en</w:t>
      </w:r>
      <w:r>
        <w:rPr>
          <w:color w:val="000000"/>
        </w:rPr>
        <w:t>(write_enable_delayed1),</w:t>
      </w:r>
    </w:p>
    <w:p w14:paraId="06272FA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</w:t>
      </w:r>
      <w:r>
        <w:rPr>
          <w:color w:val="000000"/>
        </w:rPr>
        <w:t>(addr_delayed1),</w:t>
      </w:r>
    </w:p>
    <w:p w14:paraId="285B435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.din</w:t>
      </w:r>
      <w:r>
        <w:rPr>
          <w:color w:val="000000"/>
        </w:rPr>
        <w:t>(line_1_bram_pixel),</w:t>
      </w:r>
    </w:p>
    <w:p w14:paraId="5033A3F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.dout</w:t>
      </w:r>
      <w:r>
        <w:rPr>
          <w:color w:val="000000"/>
        </w:rPr>
        <w:t>(line_2_bram_pixel)</w:t>
      </w:r>
    </w:p>
    <w:p w14:paraId="682542F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7888006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14858D5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bram_line_buffer_ram #(</w:t>
      </w:r>
    </w:p>
    <w:p w14:paraId="628B6B5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.DATA_WIDTH</w:t>
      </w:r>
      <w:r>
        <w:rPr>
          <w:color w:val="000000"/>
        </w:rPr>
        <w:t>(DATA_WIDTH),</w:t>
      </w:r>
    </w:p>
    <w:p w14:paraId="19A0C4D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.LINE_WIDTH</w:t>
      </w:r>
      <w:r>
        <w:rPr>
          <w:color w:val="000000"/>
        </w:rPr>
        <w:t>(LINE_WIDTH),</w:t>
      </w:r>
    </w:p>
    <w:p w14:paraId="47AB36D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.ADDR_WIDTH</w:t>
      </w:r>
      <w:r>
        <w:rPr>
          <w:color w:val="000000"/>
        </w:rPr>
        <w:t>(ADDR_WIDTH)</w:t>
      </w:r>
    </w:p>
    <w:p w14:paraId="0E643A7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bram_line_2 (</w:t>
      </w:r>
    </w:p>
    <w:p w14:paraId="3624997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(clk),</w:t>
      </w:r>
    </w:p>
    <w:p w14:paraId="35202BB8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.en</w:t>
      </w:r>
      <w:r>
        <w:rPr>
          <w:color w:val="000000"/>
        </w:rPr>
        <w:t>(write_enable_delayed2),</w:t>
      </w:r>
    </w:p>
    <w:p w14:paraId="2E3A023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</w:t>
      </w:r>
      <w:r>
        <w:rPr>
          <w:color w:val="000000"/>
        </w:rPr>
        <w:t>(addr_delayed2),</w:t>
      </w:r>
    </w:p>
    <w:p w14:paraId="0274DA8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.din</w:t>
      </w:r>
      <w:r>
        <w:rPr>
          <w:color w:val="000000"/>
        </w:rPr>
        <w:t>(line_2_bram_pixel),</w:t>
      </w:r>
    </w:p>
    <w:p w14:paraId="57F0CE0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.dout</w:t>
      </w:r>
      <w:r>
        <w:rPr>
          <w:color w:val="000000"/>
        </w:rPr>
        <w:t>(line_3_bram_pixel)</w:t>
      </w:r>
    </w:p>
    <w:p w14:paraId="4C1DB47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2AA1581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0ABCD41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bram_line_buffer_ram #(</w:t>
      </w:r>
    </w:p>
    <w:p w14:paraId="0921C55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.DATA_WIDTH</w:t>
      </w:r>
      <w:r>
        <w:rPr>
          <w:color w:val="000000"/>
        </w:rPr>
        <w:t>(DATA_WIDTH),</w:t>
      </w:r>
    </w:p>
    <w:p w14:paraId="6F9B35B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.LINE_WIDTH</w:t>
      </w:r>
      <w:r>
        <w:rPr>
          <w:color w:val="000000"/>
        </w:rPr>
        <w:t>(LINE_WIDTH),</w:t>
      </w:r>
    </w:p>
    <w:p w14:paraId="3067F13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.ADDR_WIDTH</w:t>
      </w:r>
      <w:r>
        <w:rPr>
          <w:color w:val="000000"/>
        </w:rPr>
        <w:t>(ADDR_WIDTH)</w:t>
      </w:r>
    </w:p>
    <w:p w14:paraId="1E9E898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bram_line_3 (</w:t>
      </w:r>
    </w:p>
    <w:p w14:paraId="430DD342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(clk),</w:t>
      </w:r>
    </w:p>
    <w:p w14:paraId="046E6A1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.en</w:t>
      </w:r>
      <w:r>
        <w:rPr>
          <w:color w:val="000000"/>
        </w:rPr>
        <w:t>(write_enable_delayed3),</w:t>
      </w:r>
    </w:p>
    <w:p w14:paraId="1AE7AE8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.addr</w:t>
      </w:r>
      <w:r>
        <w:rPr>
          <w:color w:val="000000"/>
        </w:rPr>
        <w:t>(addr_delayed3),</w:t>
      </w:r>
    </w:p>
    <w:p w14:paraId="451FF651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.din</w:t>
      </w:r>
      <w:r>
        <w:rPr>
          <w:color w:val="000000"/>
        </w:rPr>
        <w:t>(line_3_bram_pixel),</w:t>
      </w:r>
    </w:p>
    <w:p w14:paraId="763969D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variable"/>
          <w:color w:val="008000"/>
        </w:rPr>
        <w:t>.dout</w:t>
      </w:r>
      <w:r>
        <w:rPr>
          <w:color w:val="000000"/>
        </w:rPr>
        <w:t>(line_4_bram_pixel)</w:t>
      </w:r>
    </w:p>
    <w:p w14:paraId="139F9829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6C9D120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60C91B5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Output alignment:</w:t>
      </w:r>
    </w:p>
    <w:p w14:paraId="1E2AA41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  current_pixel -&gt; 4 extra cycles</w:t>
      </w:r>
    </w:p>
    <w:p w14:paraId="64E4A9E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  line_1_pixel  -&gt; 3 extra cycles</w:t>
      </w:r>
    </w:p>
    <w:p w14:paraId="3357676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  line_2_pixel  -&gt; 2 extra cycles</w:t>
      </w:r>
    </w:p>
    <w:p w14:paraId="3B25A0E5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  line_3_pixel  -&gt; 1 extra cycle</w:t>
      </w:r>
    </w:p>
    <w:p w14:paraId="2D9A54EC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   line_4_pixel  -&gt; no extra delay</w:t>
      </w:r>
    </w:p>
    <w:p w14:paraId="14B8B28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current_pixel    = current_pixel_delayed4;</w:t>
      </w:r>
    </w:p>
    <w:p w14:paraId="0CA4F7BA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line_1_pixel     = line_1_pixel_delayed3;</w:t>
      </w:r>
    </w:p>
    <w:p w14:paraId="2FC04D86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line_2_pixel     = line_2_pixel_delayed2;</w:t>
      </w:r>
    </w:p>
    <w:p w14:paraId="7F6AD4EF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line_3_pixel     = line_3_pixel_delayed1;</w:t>
      </w:r>
    </w:p>
    <w:p w14:paraId="4077CB1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line_4_pixel     = line_4_bram_pixel;</w:t>
      </w:r>
    </w:p>
    <w:p w14:paraId="4EB5F090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4DAB6A7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lastRenderedPageBreak/>
        <w:t>// Control signals are delayed by the same 4 cycles as the visible data path.</w:t>
      </w:r>
    </w:p>
    <w:p w14:paraId="459E058D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pixel_valid_out  = pixel_valid_d4;</w:t>
      </w:r>
    </w:p>
    <w:p w14:paraId="5A47C6BE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h_sync_out       = h_sync_d4;</w:t>
      </w:r>
    </w:p>
    <w:p w14:paraId="0EA03CAB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v_sync_out       = v_sync_d4;</w:t>
      </w:r>
    </w:p>
    <w:p w14:paraId="34443733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</w:p>
    <w:p w14:paraId="38067984" w14:textId="77777777" w:rsidR="00734C38" w:rsidRDefault="00734C38" w:rsidP="00734C38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endmodule</w:t>
      </w:r>
    </w:p>
    <w:p w14:paraId="2165B490" w14:textId="77777777" w:rsidR="004C720D" w:rsidRDefault="004C720D" w:rsidP="004C720D"/>
    <w:p w14:paraId="213D6DA7" w14:textId="1779DCAA" w:rsidR="00734C38" w:rsidRDefault="00734C38" w:rsidP="00734C38">
      <w:pPr>
        <w:pStyle w:val="Cmsor4"/>
      </w:pPr>
      <w:r>
        <w:t>Szimulációs eredmények</w:t>
      </w:r>
    </w:p>
    <w:p w14:paraId="21C39522" w14:textId="5E594593" w:rsidR="00734C38" w:rsidRDefault="00734C38" w:rsidP="00734C38">
      <w:r>
        <w:t xml:space="preserve">A szimulációhoz kihasználtam, hogy paraméteresen építettem fel a láncban szerepelő BRAM-okat, így kisebb, szimulációban szemmel jobban követhető eseteket is tudtam vizsgálni. A </w:t>
      </w:r>
      <w:r w:rsidR="00DE1D89">
        <w:t>BRAM-ok szín kódolva vannak, miszerint az aktuális sor zöld, az azt megelőző rózsaszín, az azt megelőző narancs, az azt megelőző kék és az azt megelőző lila színnel van megjelölve.</w:t>
      </w:r>
      <w:r w:rsidR="00F22823">
        <w:t xml:space="preserve"> Ebben a szimulációban a v-sync nem jelenik meg, mert a buffer feltöltésének és adatmegjelenítésében ez nem játszik szerepet.</w:t>
      </w:r>
    </w:p>
    <w:p w14:paraId="199A4C8F" w14:textId="3382F05D" w:rsidR="00F22823" w:rsidRPr="00F22823" w:rsidRDefault="00F22823" w:rsidP="00F22823">
      <w:pPr>
        <w:ind w:firstLine="0"/>
        <w:jc w:val="center"/>
      </w:pPr>
      <w:r w:rsidRPr="00F22823">
        <w:rPr>
          <w:noProof/>
        </w:rPr>
        <w:drawing>
          <wp:inline distT="0" distB="0" distL="0" distR="0" wp14:anchorId="60E057EF" wp14:editId="6E95B95A">
            <wp:extent cx="5400040" cy="1824038"/>
            <wp:effectExtent l="0" t="0" r="0" b="5080"/>
            <wp:docPr id="1724785159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DD761" w14:textId="545B06E7" w:rsidR="00625989" w:rsidRDefault="00F22823" w:rsidP="00734C38">
      <w:r>
        <w:t>Ami látható, hogy 4 órajellel később jelenek meg az adatok a BRAM sorok kimenetén, ehhez megfelelően hozzá vannak igazítva a valid és h-sync jelek és a sorok is egymáshoz vannak igazítva.</w:t>
      </w:r>
    </w:p>
    <w:p w14:paraId="022158DF" w14:textId="70008BC3" w:rsidR="00DE1D89" w:rsidRPr="00734C38" w:rsidRDefault="00625989" w:rsidP="00625989">
      <w:pPr>
        <w:spacing w:after="0" w:line="240" w:lineRule="auto"/>
        <w:ind w:firstLine="0"/>
        <w:jc w:val="left"/>
      </w:pPr>
      <w:r>
        <w:br w:type="page"/>
      </w:r>
    </w:p>
    <w:p w14:paraId="6FA3B6CE" w14:textId="05FE7CD9" w:rsidR="00E51BE3" w:rsidRDefault="00C44839" w:rsidP="00C44839">
      <w:pPr>
        <w:pStyle w:val="Cmsor3"/>
      </w:pPr>
      <w:bookmarkStart w:id="7" w:name="_Toc231928551"/>
      <w:r>
        <w:lastRenderedPageBreak/>
        <w:t>2D 5x5 FIR szűrő</w:t>
      </w:r>
      <w:bookmarkEnd w:id="7"/>
    </w:p>
    <w:p w14:paraId="7553138F" w14:textId="77777777" w:rsidR="00D174AE" w:rsidRDefault="00D174AE" w:rsidP="00D174AE">
      <w:r>
        <w:t xml:space="preserve">A FIR_filter_5x5 modul feladata, hogy a sorpufferből érkező 5×5 pixeles ablakon elvégezze a kétdimenziós FIR szűrést. A megvalósítás szisztolikus elrendezésű, vagyis a pixelek soronként, csővezetékesen haladnak végig az egyes szorzó-összegző egységeken, ami jól illeszkedik a folyamatos streaming feldolgozáshoz. Az aktuális mintapontnak a 5×5 ablak </w:t>
      </w:r>
      <w:r w:rsidRPr="00D174AE">
        <w:rPr>
          <w:u w:val="single" w:color="FF0000"/>
        </w:rPr>
        <w:t>jobb alsó sarkát</w:t>
      </w:r>
      <w:r>
        <w:t xml:space="preserve"> választottam, mert ez kauzális feldolgozást tesz lehetővé: a </w:t>
      </w:r>
      <w:r w:rsidRPr="00D174AE">
        <w:rPr>
          <w:u w:val="single" w:color="00B0F0"/>
        </w:rPr>
        <w:t>kimeneti érték</w:t>
      </w:r>
      <w:r>
        <w:t xml:space="preserve"> előállításához így csak az aktuálisan rendelkezésre álló és korábban már beolvasott pixelekre van szükség. A szűrés során először mind az öt sorban külön-külön részösszeg képződik, majd ezek a sorösszegek a modul végén összeadásra kerülnek. Matematikailag a kimenet a következő alakban írható fel: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4117"/>
      </w:tblGrid>
      <w:tr w:rsidR="00D1434A" w14:paraId="2BB9F4A3" w14:textId="77777777" w:rsidTr="00D1434A">
        <w:tc>
          <w:tcPr>
            <w:tcW w:w="4247" w:type="dxa"/>
          </w:tcPr>
          <w:p w14:paraId="44647A40" w14:textId="6F7A7108" w:rsidR="00D1434A" w:rsidRDefault="0024258B" w:rsidP="00D174AE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D096F5" wp14:editId="3491C966">
                  <wp:extent cx="2648665" cy="3074180"/>
                  <wp:effectExtent l="0" t="0" r="0" b="0"/>
                  <wp:docPr id="1709813267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2723" cy="31021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  <w:vAlign w:val="center"/>
          </w:tcPr>
          <w:p w14:paraId="3F34D1F4" w14:textId="77777777" w:rsidR="00D1434A" w:rsidRDefault="00D1434A" w:rsidP="00D1434A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color w:val="00B0F0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lang w:val="hu-H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hu-HU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val="hu-H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val="hu-H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  <w:p w14:paraId="5DB2B440" w14:textId="77777777" w:rsidR="00D1434A" w:rsidRDefault="00D1434A" w:rsidP="00D1434A">
            <w:pPr>
              <w:ind w:firstLine="0"/>
              <w:jc w:val="center"/>
              <w:rPr>
                <w:noProof/>
              </w:rPr>
            </w:pPr>
          </w:p>
        </w:tc>
      </w:tr>
    </w:tbl>
    <w:p w14:paraId="469FF582" w14:textId="2EECB232" w:rsidR="00625989" w:rsidRDefault="00D174AE" w:rsidP="0024258B">
      <w:r>
        <w:t xml:space="preserve">ahol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az aktuális 5×5 ablak pixeleit,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pedig a hozzájuk tartozó szűrőegyütthatókat jelöli. Mivel a rendszer a HDMI vevő által szolgáltatott rx_clk pixelórán működik, aktív képtartományban minden órajelciklusban egy új pixelt kell feldolgozni, ezért a teljesen streaming architektúrához a 25 szorzás/pixel igény miatt legalább 25 DSP blokk szükséges. A modul végén a felhalmozott eredmény jobbra shifteléssel kerül visszaskálázásra, így a tört részek elhagyhatók, majd szaturáció biztosítja, hogy a HDMI továbbítás felé csak 0...255 közé eső, 8 bites egész pixelérték kerüljön.</w:t>
      </w:r>
    </w:p>
    <w:p w14:paraId="5C132E6A" w14:textId="219771E9" w:rsidR="00D174AE" w:rsidRDefault="00D174AE" w:rsidP="00D174AE">
      <w:r>
        <w:t>A modul órajelben mért késleltetése: 12 órajel.</w:t>
      </w:r>
    </w:p>
    <w:p w14:paraId="2BC01A5E" w14:textId="50DA5E6C" w:rsidR="00B22088" w:rsidRDefault="0024258B" w:rsidP="00B22088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652DDF" wp14:editId="756028B9">
                <wp:simplePos x="0" y="0"/>
                <wp:positionH relativeFrom="column">
                  <wp:posOffset>-282575</wp:posOffset>
                </wp:positionH>
                <wp:positionV relativeFrom="paragraph">
                  <wp:posOffset>2037803</wp:posOffset>
                </wp:positionV>
                <wp:extent cx="876502" cy="248285"/>
                <wp:effectExtent l="0" t="0" r="0" b="0"/>
                <wp:wrapNone/>
                <wp:docPr id="1194381629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5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60A6B" w14:textId="010C3A6A" w:rsidR="0024258B" w:rsidRPr="003D0AC8" w:rsidRDefault="0024258B" w:rsidP="003D0AC8">
                            <w:pPr>
                              <w:pStyle w:val="lfej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BRAM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2DDF" id="Szövegdoboz 13" o:spid="_x0000_s1027" type="#_x0000_t202" style="position:absolute;left:0;text-align:left;margin-left:-22.25pt;margin-top:160.45pt;width:69pt;height:19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" filled="f" stroked="f" strokeweight=".5pt">
                <v:textbox>
                  <w:txbxContent>
                    <w:p w14:paraId="05560A6B" w14:textId="010C3A6A" w:rsidR="0024258B" w:rsidRPr="003D0AC8" w:rsidRDefault="0024258B" w:rsidP="003D0AC8">
                      <w:pPr>
                        <w:pStyle w:val="lfej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D0AC8">
                        <w:rPr>
                          <w:sz w:val="18"/>
                          <w:szCs w:val="18"/>
                        </w:rPr>
                        <w:t xml:space="preserve">BRAM 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 w:rsidRPr="003D0AC8">
                        <w:rPr>
                          <w:sz w:val="18"/>
                          <w:szCs w:val="18"/>
                        </w:rPr>
                        <w:t xml:space="preserve"> pixel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B65F8C" wp14:editId="422EFAD2">
                <wp:simplePos x="0" y="0"/>
                <wp:positionH relativeFrom="column">
                  <wp:posOffset>-282538</wp:posOffset>
                </wp:positionH>
                <wp:positionV relativeFrom="paragraph">
                  <wp:posOffset>3518234</wp:posOffset>
                </wp:positionV>
                <wp:extent cx="876502" cy="248285"/>
                <wp:effectExtent l="0" t="0" r="0" b="0"/>
                <wp:wrapNone/>
                <wp:docPr id="1299795331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5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E86BA" w14:textId="52775C36" w:rsidR="0024258B" w:rsidRPr="003D0AC8" w:rsidRDefault="0024258B" w:rsidP="003D0AC8">
                            <w:pPr>
                              <w:pStyle w:val="lfej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BRAM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65F8C" id="_x0000_s1028" type="#_x0000_t202" style="position:absolute;left:0;text-align:left;margin-left:-22.25pt;margin-top:277.05pt;width:69pt;height:19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" filled="f" stroked="f" strokeweight=".5pt">
                <v:textbox>
                  <w:txbxContent>
                    <w:p w14:paraId="705E86BA" w14:textId="52775C36" w:rsidR="0024258B" w:rsidRPr="003D0AC8" w:rsidRDefault="0024258B" w:rsidP="003D0AC8">
                      <w:pPr>
                        <w:pStyle w:val="lfej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D0AC8">
                        <w:rPr>
                          <w:sz w:val="18"/>
                          <w:szCs w:val="18"/>
                        </w:rPr>
                        <w:t xml:space="preserve">BRAM 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3D0AC8">
                        <w:rPr>
                          <w:sz w:val="18"/>
                          <w:szCs w:val="18"/>
                        </w:rPr>
                        <w:t xml:space="preserve"> pixel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B1949F" wp14:editId="19B8471C">
                <wp:simplePos x="0" y="0"/>
                <wp:positionH relativeFrom="column">
                  <wp:posOffset>-282593</wp:posOffset>
                </wp:positionH>
                <wp:positionV relativeFrom="paragraph">
                  <wp:posOffset>4866027</wp:posOffset>
                </wp:positionV>
                <wp:extent cx="876502" cy="248285"/>
                <wp:effectExtent l="0" t="0" r="0" b="0"/>
                <wp:wrapNone/>
                <wp:docPr id="649757110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5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F3651" w14:textId="0FE3E606" w:rsidR="0024258B" w:rsidRPr="003D0AC8" w:rsidRDefault="0024258B" w:rsidP="003D0AC8">
                            <w:pPr>
                              <w:pStyle w:val="lfej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BRAM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3D0AC8">
                              <w:rPr>
                                <w:sz w:val="18"/>
                                <w:szCs w:val="18"/>
                              </w:rPr>
                              <w:t xml:space="preserve">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1949F" id="_x0000_s1029" type="#_x0000_t202" style="position:absolute;left:0;text-align:left;margin-left:-22.25pt;margin-top:383.15pt;width:69pt;height:19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kS4GwIAADI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" filled="f" stroked="f" strokeweight=".5pt">
                <v:textbox>
                  <w:txbxContent>
                    <w:p w14:paraId="160F3651" w14:textId="0FE3E606" w:rsidR="0024258B" w:rsidRPr="003D0AC8" w:rsidRDefault="0024258B" w:rsidP="003D0AC8">
                      <w:pPr>
                        <w:pStyle w:val="lfej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D0AC8">
                        <w:rPr>
                          <w:sz w:val="18"/>
                          <w:szCs w:val="18"/>
                        </w:rPr>
                        <w:t xml:space="preserve">BRAM 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3D0AC8">
                        <w:rPr>
                          <w:sz w:val="18"/>
                          <w:szCs w:val="18"/>
                        </w:rPr>
                        <w:t xml:space="preserve"> pixel</w:t>
                      </w:r>
                    </w:p>
                  </w:txbxContent>
                </v:textbox>
              </v:shap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3825C4" wp14:editId="3C7F7E87">
                <wp:simplePos x="0" y="0"/>
                <wp:positionH relativeFrom="column">
                  <wp:posOffset>-298505</wp:posOffset>
                </wp:positionH>
                <wp:positionV relativeFrom="paragraph">
                  <wp:posOffset>5991926</wp:posOffset>
                </wp:positionV>
                <wp:extent cx="876502" cy="248285"/>
                <wp:effectExtent l="0" t="0" r="0" b="0"/>
                <wp:wrapNone/>
                <wp:docPr id="1861663242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5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B3144" w14:textId="55453ED7" w:rsidR="003D0AC8" w:rsidRPr="003D0AC8" w:rsidRDefault="003D0AC8" w:rsidP="003D0AC8">
                            <w:pPr>
                              <w:pStyle w:val="lfej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D0AC8">
                              <w:rPr>
                                <w:sz w:val="18"/>
                                <w:szCs w:val="18"/>
                              </w:rPr>
                              <w:t>BRAM 4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825C4" id="_x0000_s1030" type="#_x0000_t202" style="position:absolute;left:0;text-align:left;margin-left:-23.5pt;margin-top:471.8pt;width:69pt;height:19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n/GwIAADIEAAAOAAAAZHJzL2Uyb0RvYy54bWysU8tu2zAQvBfoPxC815JV2XEF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" filled="f" stroked="f" strokeweight=".5pt">
                <v:textbox>
                  <w:txbxContent>
                    <w:p w14:paraId="0F4B3144" w14:textId="55453ED7" w:rsidR="003D0AC8" w:rsidRPr="003D0AC8" w:rsidRDefault="003D0AC8" w:rsidP="003D0AC8">
                      <w:pPr>
                        <w:pStyle w:val="lfej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D0AC8">
                        <w:rPr>
                          <w:sz w:val="18"/>
                          <w:szCs w:val="18"/>
                        </w:rPr>
                        <w:t>BRAM 4 pixel</w:t>
                      </w:r>
                    </w:p>
                  </w:txbxContent>
                </v:textbox>
              </v:shap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C84B25" wp14:editId="3A7EFAEE">
                <wp:simplePos x="0" y="0"/>
                <wp:positionH relativeFrom="column">
                  <wp:posOffset>-197801</wp:posOffset>
                </wp:positionH>
                <wp:positionV relativeFrom="paragraph">
                  <wp:posOffset>362566</wp:posOffset>
                </wp:positionV>
                <wp:extent cx="834504" cy="248285"/>
                <wp:effectExtent l="0" t="0" r="0" b="0"/>
                <wp:wrapNone/>
                <wp:docPr id="1796858324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50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6EB90" w14:textId="1F3AA002" w:rsidR="003D0AC8" w:rsidRPr="003D0AC8" w:rsidRDefault="003D0AC8" w:rsidP="003D0AC8">
                            <w:pPr>
                              <w:pStyle w:val="Listaszerbekezds"/>
                              <w:spacing w:after="0" w:line="240" w:lineRule="auto"/>
                              <w:ind w:left="0"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3D0AC8">
                              <w:rPr>
                                <w:sz w:val="18"/>
                                <w:szCs w:val="18"/>
                              </w:rPr>
                              <w:t>current pixel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84B25" id="_x0000_s1031" type="#_x0000_t202" style="position:absolute;left:0;text-align:left;margin-left:-15.55pt;margin-top:28.55pt;width:65.7pt;height:19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" filled="f" stroked="f" strokeweight=".5pt">
                <v:textbox>
                  <w:txbxContent>
                    <w:p w14:paraId="7606EB90" w14:textId="1F3AA002" w:rsidR="003D0AC8" w:rsidRPr="003D0AC8" w:rsidRDefault="003D0AC8" w:rsidP="003D0AC8">
                      <w:pPr>
                        <w:pStyle w:val="Listaszerbekezds"/>
                        <w:spacing w:after="0" w:line="240" w:lineRule="auto"/>
                        <w:ind w:left="0" w:firstLine="0"/>
                        <w:rPr>
                          <w:sz w:val="18"/>
                          <w:szCs w:val="18"/>
                        </w:rPr>
                      </w:pPr>
                      <w:r w:rsidRPr="003D0AC8">
                        <w:rPr>
                          <w:sz w:val="18"/>
                          <w:szCs w:val="18"/>
                        </w:rPr>
                        <w:t>current pixel</w:t>
                      </w:r>
                    </w:p>
                  </w:txbxContent>
                </v:textbox>
              </v:shap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B8269B" wp14:editId="18311112">
                <wp:simplePos x="0" y="0"/>
                <wp:positionH relativeFrom="margin">
                  <wp:posOffset>3906165</wp:posOffset>
                </wp:positionH>
                <wp:positionV relativeFrom="paragraph">
                  <wp:posOffset>6355867</wp:posOffset>
                </wp:positionV>
                <wp:extent cx="72928" cy="70123"/>
                <wp:effectExtent l="0" t="0" r="22860" b="25400"/>
                <wp:wrapNone/>
                <wp:docPr id="559915818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AFD7B" id="Téglalap 11" o:spid="_x0000_s1026" style="position:absolute;margin-left:307.55pt;margin-top:500.45pt;width:5.75pt;height:5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B69318" wp14:editId="6C5484EE">
                <wp:simplePos x="0" y="0"/>
                <wp:positionH relativeFrom="column">
                  <wp:posOffset>3995923</wp:posOffset>
                </wp:positionH>
                <wp:positionV relativeFrom="paragraph">
                  <wp:posOffset>6386720</wp:posOffset>
                </wp:positionV>
                <wp:extent cx="5610" cy="254206"/>
                <wp:effectExtent l="0" t="0" r="33020" b="12700"/>
                <wp:wrapNone/>
                <wp:docPr id="1578202677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0" cy="25420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E945E" id="Egyenes összekötő 12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65pt,502.9pt" to="315.1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" strokecolor="#538135 [2409]" strokeweight="1pt">
                <v:stroke joinstyle="miter"/>
              </v:lin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9A9B96" wp14:editId="4B7EF4BC">
                <wp:simplePos x="0" y="0"/>
                <wp:positionH relativeFrom="margin">
                  <wp:posOffset>4023972</wp:posOffset>
                </wp:positionH>
                <wp:positionV relativeFrom="paragraph">
                  <wp:posOffset>5539639</wp:posOffset>
                </wp:positionV>
                <wp:extent cx="92234" cy="72655"/>
                <wp:effectExtent l="0" t="0" r="22225" b="22860"/>
                <wp:wrapNone/>
                <wp:docPr id="929193637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4" cy="72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6F614" id="Téglalap 11" o:spid="_x0000_s1026" style="position:absolute;margin-left:316.85pt;margin-top:436.2pt;width:7.25pt;height:5.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01541" wp14:editId="76873CDF">
                <wp:simplePos x="0" y="0"/>
                <wp:positionH relativeFrom="margin">
                  <wp:posOffset>3900474</wp:posOffset>
                </wp:positionH>
                <wp:positionV relativeFrom="paragraph">
                  <wp:posOffset>5239249</wp:posOffset>
                </wp:positionV>
                <wp:extent cx="84148" cy="70123"/>
                <wp:effectExtent l="0" t="0" r="11430" b="25400"/>
                <wp:wrapNone/>
                <wp:docPr id="12714445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C03BA" id="Téglalap 11" o:spid="_x0000_s1026" style="position:absolute;margin-left:307.1pt;margin-top:412.55pt;width:6.65pt;height:5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GcdwIAAIM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3C37F3" wp14:editId="011A19DC">
                <wp:simplePos x="0" y="0"/>
                <wp:positionH relativeFrom="column">
                  <wp:posOffset>4001532</wp:posOffset>
                </wp:positionH>
                <wp:positionV relativeFrom="paragraph">
                  <wp:posOffset>5275976</wp:posOffset>
                </wp:positionV>
                <wp:extent cx="5610" cy="299615"/>
                <wp:effectExtent l="0" t="0" r="33020" b="24765"/>
                <wp:wrapNone/>
                <wp:docPr id="1311696376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0" cy="29961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628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8A27E" id="Egyenes összekötő 12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1pt,415.45pt" to="315.55pt,4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" strokecolor="#f628c0" strokeweight="1pt">
                <v:stroke joinstyle="miter"/>
              </v:lin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E47CBB" wp14:editId="4227EB6A">
                <wp:simplePos x="0" y="0"/>
                <wp:positionH relativeFrom="margin">
                  <wp:posOffset>4015366</wp:posOffset>
                </wp:positionH>
                <wp:positionV relativeFrom="paragraph">
                  <wp:posOffset>6608113</wp:posOffset>
                </wp:positionV>
                <wp:extent cx="84148" cy="70123"/>
                <wp:effectExtent l="0" t="0" r="11430" b="25400"/>
                <wp:wrapNone/>
                <wp:docPr id="1120284623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34368" id="Téglalap 11" o:spid="_x0000_s1026" style="position:absolute;margin-left:316.15pt;margin-top:520.3pt;width:6.65pt;height:5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GcdwIAAIM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0ACAA7" wp14:editId="16D859CC">
                <wp:simplePos x="0" y="0"/>
                <wp:positionH relativeFrom="margin">
                  <wp:posOffset>3908954</wp:posOffset>
                </wp:positionH>
                <wp:positionV relativeFrom="paragraph">
                  <wp:posOffset>3982774</wp:posOffset>
                </wp:positionV>
                <wp:extent cx="67317" cy="70123"/>
                <wp:effectExtent l="0" t="0" r="27940" b="25400"/>
                <wp:wrapNone/>
                <wp:docPr id="1915156228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D49FB" id="Téglalap 11" o:spid="_x0000_s1026" style="position:absolute;margin-left:307.8pt;margin-top:313.6pt;width:5.3pt;height:5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117523" wp14:editId="37C2BA5C">
                <wp:simplePos x="0" y="0"/>
                <wp:positionH relativeFrom="column">
                  <wp:posOffset>3991972</wp:posOffset>
                </wp:positionH>
                <wp:positionV relativeFrom="paragraph">
                  <wp:posOffset>4010660</wp:posOffset>
                </wp:positionV>
                <wp:extent cx="5610" cy="377026"/>
                <wp:effectExtent l="0" t="0" r="33020" b="23495"/>
                <wp:wrapNone/>
                <wp:docPr id="1491497514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0" cy="3770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B91FA" id="Egyenes összekötő 12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35pt,315.8pt" to="314.8pt,3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" strokecolor="#ed7d31 [3205]" strokeweight="1pt">
                <v:stroke joinstyle="miter"/>
              </v:lin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1A757F" wp14:editId="29904E20">
                <wp:simplePos x="0" y="0"/>
                <wp:positionH relativeFrom="margin">
                  <wp:posOffset>4010243</wp:posOffset>
                </wp:positionH>
                <wp:positionV relativeFrom="paragraph">
                  <wp:posOffset>4341846</wp:posOffset>
                </wp:positionV>
                <wp:extent cx="84148" cy="70123"/>
                <wp:effectExtent l="0" t="0" r="11430" b="25400"/>
                <wp:wrapNone/>
                <wp:docPr id="53572835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94256" id="Téglalap 11" o:spid="_x0000_s1026" style="position:absolute;margin-left:315.75pt;margin-top:341.9pt;width:6.65pt;height:5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GcdwIAAIM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1A5D82" wp14:editId="66041B1E">
                <wp:simplePos x="0" y="0"/>
                <wp:positionH relativeFrom="margin">
                  <wp:posOffset>3902815</wp:posOffset>
                </wp:positionH>
                <wp:positionV relativeFrom="paragraph">
                  <wp:posOffset>2507159</wp:posOffset>
                </wp:positionV>
                <wp:extent cx="84148" cy="70123"/>
                <wp:effectExtent l="0" t="0" r="11430" b="25400"/>
                <wp:wrapNone/>
                <wp:docPr id="324608824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50F23" id="Téglalap 11" o:spid="_x0000_s1026" style="position:absolute;margin-left:307.3pt;margin-top:197.4pt;width:6.65pt;height:5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GcdwIAAIM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30C096" wp14:editId="4A251942">
                <wp:simplePos x="0" y="0"/>
                <wp:positionH relativeFrom="column">
                  <wp:posOffset>4001532</wp:posOffset>
                </wp:positionH>
                <wp:positionV relativeFrom="paragraph">
                  <wp:posOffset>2558022</wp:posOffset>
                </wp:positionV>
                <wp:extent cx="5610" cy="377026"/>
                <wp:effectExtent l="0" t="0" r="33020" b="23495"/>
                <wp:wrapNone/>
                <wp:docPr id="389402948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0" cy="37702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BC618" id="Egyenes összekötő 12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1pt,201.4pt" to="315.55pt,2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" strokecolor="#0070c0" strokeweight="1pt">
                <v:stroke joinstyle="miter"/>
              </v:lin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1512B2" wp14:editId="429330DF">
                <wp:simplePos x="0" y="0"/>
                <wp:positionH relativeFrom="margin">
                  <wp:posOffset>3908970</wp:posOffset>
                </wp:positionH>
                <wp:positionV relativeFrom="paragraph">
                  <wp:posOffset>841418</wp:posOffset>
                </wp:positionV>
                <wp:extent cx="84148" cy="70123"/>
                <wp:effectExtent l="0" t="0" r="11430" b="25400"/>
                <wp:wrapNone/>
                <wp:docPr id="1825320470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0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CA6CF" id="Téglalap 11" o:spid="_x0000_s1026" style="position:absolute;margin-left:307.8pt;margin-top:66.25pt;width:6.65pt;height:5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GcdwIAAIM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9E859D" wp14:editId="6AFBB295">
                <wp:simplePos x="0" y="0"/>
                <wp:positionH relativeFrom="column">
                  <wp:posOffset>4016375</wp:posOffset>
                </wp:positionH>
                <wp:positionV relativeFrom="paragraph">
                  <wp:posOffset>863600</wp:posOffset>
                </wp:positionV>
                <wp:extent cx="0" cy="419100"/>
                <wp:effectExtent l="0" t="0" r="38100" b="19050"/>
                <wp:wrapNone/>
                <wp:docPr id="1677985167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3885D" id="Egyenes összekötő 12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25pt,68pt" to="316.25pt,1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" strokecolor="#7030a0" strokeweight="1pt">
                <v:stroke joinstyle="miter"/>
              </v:line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77813D" wp14:editId="58FD287F">
                <wp:simplePos x="0" y="0"/>
                <wp:positionH relativeFrom="margin">
                  <wp:posOffset>4264025</wp:posOffset>
                </wp:positionH>
                <wp:positionV relativeFrom="paragraph">
                  <wp:posOffset>2214245</wp:posOffset>
                </wp:positionV>
                <wp:extent cx="136525" cy="93345"/>
                <wp:effectExtent l="0" t="0" r="15875" b="20955"/>
                <wp:wrapNone/>
                <wp:docPr id="1191019980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93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EED99" id="Téglalap 11" o:spid="_x0000_s1026" style="position:absolute;margin-left:335.75pt;margin-top:174.35pt;width:10.75pt;height:7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57EF13" wp14:editId="5BA6A408">
                <wp:simplePos x="0" y="0"/>
                <wp:positionH relativeFrom="margin">
                  <wp:posOffset>4387850</wp:posOffset>
                </wp:positionH>
                <wp:positionV relativeFrom="paragraph">
                  <wp:posOffset>2148840</wp:posOffset>
                </wp:positionV>
                <wp:extent cx="280039" cy="252279"/>
                <wp:effectExtent l="0" t="0" r="24765" b="14605"/>
                <wp:wrapNone/>
                <wp:docPr id="64138139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9" cy="2522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B884D" id="Téglalap 11" o:spid="_x0000_s1026" style="position:absolute;margin-left:345.5pt;margin-top:169.2pt;width:22.05pt;height:19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B1C567" wp14:editId="19120660">
                <wp:simplePos x="0" y="0"/>
                <wp:positionH relativeFrom="margin">
                  <wp:posOffset>4018362</wp:posOffset>
                </wp:positionH>
                <wp:positionV relativeFrom="paragraph">
                  <wp:posOffset>1147153</wp:posOffset>
                </wp:positionV>
                <wp:extent cx="308540" cy="1116353"/>
                <wp:effectExtent l="0" t="0" r="15875" b="26670"/>
                <wp:wrapNone/>
                <wp:docPr id="170182078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40" cy="11163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293E" id="Téglalap 11" o:spid="_x0000_s1026" style="position:absolute;margin-left:316.4pt;margin-top:90.35pt;width:24.3pt;height:87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756532" wp14:editId="4A594B3D">
                <wp:simplePos x="0" y="0"/>
                <wp:positionH relativeFrom="margin">
                  <wp:posOffset>4012752</wp:posOffset>
                </wp:positionH>
                <wp:positionV relativeFrom="paragraph">
                  <wp:posOffset>2818878</wp:posOffset>
                </wp:positionV>
                <wp:extent cx="280039" cy="252279"/>
                <wp:effectExtent l="0" t="0" r="24765" b="14605"/>
                <wp:wrapNone/>
                <wp:docPr id="923915552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9" cy="2522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5EFF6" id="Téglalap 11" o:spid="_x0000_s1026" style="position:absolute;margin-left:315.95pt;margin-top:221.95pt;width:22.05pt;height:19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A71099" wp14:editId="32D3722A">
                <wp:simplePos x="0" y="0"/>
                <wp:positionH relativeFrom="margin">
                  <wp:align>left</wp:align>
                </wp:positionH>
                <wp:positionV relativeFrom="paragraph">
                  <wp:posOffset>6133742</wp:posOffset>
                </wp:positionV>
                <wp:extent cx="465615" cy="499273"/>
                <wp:effectExtent l="0" t="0" r="10795" b="15240"/>
                <wp:wrapNone/>
                <wp:docPr id="1880961092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9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01B33" id="Téglalap 11" o:spid="_x0000_s1026" style="position:absolute;margin-left:0;margin-top:482.95pt;width:36.65pt;height:39.3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0B8E5" wp14:editId="513B2F72">
                <wp:simplePos x="0" y="0"/>
                <wp:positionH relativeFrom="margin">
                  <wp:posOffset>-9311</wp:posOffset>
                </wp:positionH>
                <wp:positionV relativeFrom="paragraph">
                  <wp:posOffset>4944896</wp:posOffset>
                </wp:positionV>
                <wp:extent cx="465615" cy="499273"/>
                <wp:effectExtent l="0" t="0" r="10795" b="15240"/>
                <wp:wrapNone/>
                <wp:docPr id="17296130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9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CA050" id="Téglalap 11" o:spid="_x0000_s1026" style="position:absolute;margin-left:-.75pt;margin-top:389.35pt;width:36.65pt;height:39.3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D48847" wp14:editId="031A77DB">
                <wp:simplePos x="0" y="0"/>
                <wp:positionH relativeFrom="margin">
                  <wp:posOffset>-32389</wp:posOffset>
                </wp:positionH>
                <wp:positionV relativeFrom="paragraph">
                  <wp:posOffset>3761171</wp:posOffset>
                </wp:positionV>
                <wp:extent cx="465615" cy="499273"/>
                <wp:effectExtent l="0" t="0" r="10795" b="15240"/>
                <wp:wrapNone/>
                <wp:docPr id="2105619992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9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79BCA" id="Téglalap 11" o:spid="_x0000_s1026" style="position:absolute;margin-left:-2.55pt;margin-top:296.15pt;width:36.65pt;height:39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B24F0" wp14:editId="45E168CC">
                <wp:simplePos x="0" y="0"/>
                <wp:positionH relativeFrom="margin">
                  <wp:align>left</wp:align>
                </wp:positionH>
                <wp:positionV relativeFrom="paragraph">
                  <wp:posOffset>2240682</wp:posOffset>
                </wp:positionV>
                <wp:extent cx="465615" cy="499273"/>
                <wp:effectExtent l="0" t="0" r="10795" b="15240"/>
                <wp:wrapNone/>
                <wp:docPr id="191284967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9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45348" id="Téglalap 11" o:spid="_x0000_s1026" style="position:absolute;margin-left:0;margin-top:176.45pt;width:36.65pt;height:39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3D0AC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28657E" wp14:editId="23CDE8BC">
                <wp:simplePos x="0" y="0"/>
                <wp:positionH relativeFrom="column">
                  <wp:posOffset>35392</wp:posOffset>
                </wp:positionH>
                <wp:positionV relativeFrom="paragraph">
                  <wp:posOffset>597391</wp:posOffset>
                </wp:positionV>
                <wp:extent cx="465615" cy="499273"/>
                <wp:effectExtent l="0" t="0" r="10795" b="15240"/>
                <wp:wrapNone/>
                <wp:docPr id="65318115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99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24D3C" id="Téglalap 11" o:spid="_x0000_s1026" style="position:absolute;margin-left:2.8pt;margin-top:47.05pt;width:36.65pt;height:3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" fillcolor="white [3212]" strokecolor="white [3212]" strokeweight="1pt"/>
            </w:pict>
          </mc:Fallback>
        </mc:AlternateContent>
      </w:r>
      <w:r w:rsidR="003D0AC8">
        <w:rPr>
          <w:noProof/>
        </w:rPr>
        <w:drawing>
          <wp:inline distT="0" distB="0" distL="0" distR="0" wp14:anchorId="15E70651" wp14:editId="7623E44D">
            <wp:extent cx="5265082" cy="6804707"/>
            <wp:effectExtent l="0" t="0" r="0" b="0"/>
            <wp:docPr id="109129858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 b="8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165" cy="68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33F02" w14:textId="2B44F2A9" w:rsidR="00567B3B" w:rsidRDefault="00567B3B" w:rsidP="00567B3B">
      <w:pPr>
        <w:pStyle w:val="Cmsor4"/>
      </w:pPr>
      <w:r>
        <w:t>Modul Verilog kódja</w:t>
      </w:r>
    </w:p>
    <w:p w14:paraId="50D5580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239E586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DSP with passthrough for systolic mode</w:t>
      </w:r>
    </w:p>
    <w:p w14:paraId="0CB28E8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3911ED5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module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dsp_25x18_passthrough</w:t>
      </w:r>
    </w:p>
    <w:p w14:paraId="7FC9F8F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#(</w:t>
      </w:r>
    </w:p>
    <w:p w14:paraId="026112F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parameter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A_REG = 2,</w:t>
      </w:r>
    </w:p>
    <w:p w14:paraId="6120811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parameter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B_REG = 2</w:t>
      </w:r>
    </w:p>
    <w:p w14:paraId="37052B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lastRenderedPageBreak/>
        <w:t>)(</w:t>
      </w:r>
    </w:p>
    <w:p w14:paraId="5C6367D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clk,</w:t>
      </w:r>
    </w:p>
    <w:p w14:paraId="6C931A0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a,</w:t>
      </w:r>
    </w:p>
    <w:p w14:paraId="625ACC4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b,</w:t>
      </w:r>
    </w:p>
    <w:p w14:paraId="505C515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      pci,</w:t>
      </w:r>
    </w:p>
    <w:p w14:paraId="00A9F06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a_passthrough,</w:t>
      </w:r>
    </w:p>
    <w:p w14:paraId="127902F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      p</w:t>
      </w:r>
    </w:p>
    <w:p w14:paraId="4773FCF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47BBCA3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A4A3AC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a_reg [0:A_REG-1];</w:t>
      </w:r>
    </w:p>
    <w:p w14:paraId="5CBD11F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b_reg [0:B_REG-1];</w:t>
      </w:r>
    </w:p>
    <w:p w14:paraId="5C66593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[42:0] m_reg;</w:t>
      </w:r>
    </w:p>
    <w:p w14:paraId="5D7966D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p_reg;</w:t>
      </w:r>
    </w:p>
    <w:p w14:paraId="156A904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i;</w:t>
      </w:r>
    </w:p>
    <w:p w14:paraId="342EF08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init_idx;</w:t>
      </w:r>
    </w:p>
    <w:p w14:paraId="07CD5B7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6C3B569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B7702E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5FB73C8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For deterministic behaviour set registers to 0 initially</w:t>
      </w:r>
    </w:p>
    <w:p w14:paraId="139A9E8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2DC0687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initial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4973E19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(init_idx = 0; init_idx &lt; A_REG; init_idx = init_idx + 1)</w:t>
      </w:r>
    </w:p>
    <w:p w14:paraId="7DA2213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a_reg[init_idx] = 25'sd0;</w:t>
      </w:r>
    </w:p>
    <w:p w14:paraId="4FE1202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(init_idx = 0; init_idx &lt; B_REG; init_idx = init_idx + 1)</w:t>
      </w:r>
    </w:p>
    <w:p w14:paraId="0A9A9A9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b_reg[init_idx] = 18'sd0;</w:t>
      </w:r>
    </w:p>
    <w:p w14:paraId="682924F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m_reg = 43'sd0;</w:t>
      </w:r>
    </w:p>
    <w:p w14:paraId="0D7CD61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p_reg = 48'sd0;</w:t>
      </w:r>
    </w:p>
    <w:p w14:paraId="092E754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5655990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CDC8DE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243C305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Parameterized registering, this is for easier object marking</w:t>
      </w:r>
    </w:p>
    <w:p w14:paraId="3416F1D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for the systolic FIR</w:t>
      </w:r>
    </w:p>
    <w:p w14:paraId="6F47969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</w:t>
      </w:r>
      <w:proofErr w:type="gramStart"/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A</w:t>
      </w:r>
      <w:proofErr w:type="gramEnd"/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is for the data</w:t>
      </w:r>
    </w:p>
    <w:p w14:paraId="286943D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B is for the coeff</w:t>
      </w:r>
    </w:p>
    <w:p w14:paraId="695CB4C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248FDAB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@(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</w:t>
      </w:r>
    </w:p>
    <w:p w14:paraId="3DC6363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 = 0; i &lt; A_REG; i = i + 1)</w:t>
      </w:r>
    </w:p>
    <w:p w14:paraId="781B658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a_reg[i] &lt;= (i == 0) ? a : a_reg[i-1];</w:t>
      </w:r>
    </w:p>
    <w:p w14:paraId="4E12BBB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FB7527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@(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</w:t>
      </w:r>
    </w:p>
    <w:p w14:paraId="76E2640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(i = 0; i &lt; B_REG; i = i + 1)</w:t>
      </w:r>
    </w:p>
    <w:p w14:paraId="6625775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b_reg[i] &lt;= (i == 0) ? b : b_reg[i-1];</w:t>
      </w:r>
    </w:p>
    <w:p w14:paraId="465FB04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5FFB4B3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@(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4680931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m_reg &lt;= a_reg[A_REG-1] * b_reg[B_REG-1];</w:t>
      </w:r>
    </w:p>
    <w:p w14:paraId="4D9859C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p_reg &lt;= m_reg + pci;</w:t>
      </w:r>
    </w:p>
    <w:p w14:paraId="68B8575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02FBAC1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C053E5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a_passthrough = a_reg[A_REG-1];</w:t>
      </w:r>
    </w:p>
    <w:p w14:paraId="4034E5C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p = p_reg;</w:t>
      </w:r>
    </w:p>
    <w:p w14:paraId="4860A64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ED8DBC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endmodule</w:t>
      </w:r>
    </w:p>
    <w:p w14:paraId="207401D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D765BF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60B2A63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1 row of systolic Fir filetr, 1D</w:t>
      </w:r>
    </w:p>
    <w:p w14:paraId="409F482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399FAE2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module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fir_row_5_cells</w:t>
      </w:r>
    </w:p>
    <w:p w14:paraId="3DE9BC0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</w:t>
      </w:r>
    </w:p>
    <w:p w14:paraId="4AE0386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clk,</w:t>
      </w:r>
    </w:p>
    <w:p w14:paraId="16E0C70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pixel_in,</w:t>
      </w:r>
    </w:p>
    <w:p w14:paraId="483FF17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coeff_0_i,</w:t>
      </w:r>
    </w:p>
    <w:p w14:paraId="581F5C9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lastRenderedPageBreak/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coeff_1_i,</w:t>
      </w:r>
    </w:p>
    <w:p w14:paraId="462FD81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coeff_2_i,</w:t>
      </w:r>
    </w:p>
    <w:p w14:paraId="3481858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coeff_3_i,</w:t>
      </w:r>
    </w:p>
    <w:p w14:paraId="67ED6FF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      coeff_4_i,</w:t>
      </w:r>
    </w:p>
    <w:p w14:paraId="1AECB58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      pci_i,</w:t>
      </w:r>
    </w:p>
    <w:p w14:paraId="05FD371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      p_o</w:t>
      </w:r>
    </w:p>
    <w:p w14:paraId="5E36490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639CD18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21E500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localparam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COEFF_REG_STAGES = 1;</w:t>
      </w:r>
    </w:p>
    <w:p w14:paraId="2FEFFFC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534E8E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pixel_0_to_1;</w:t>
      </w:r>
    </w:p>
    <w:p w14:paraId="79D713A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pixel_1_to_2;</w:t>
      </w:r>
    </w:p>
    <w:p w14:paraId="4B19903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pixel_2_to_3;</w:t>
      </w:r>
    </w:p>
    <w:p w14:paraId="2EBE376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pixel_3_to_4;</w:t>
      </w:r>
    </w:p>
    <w:p w14:paraId="5260C88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pixel_4_unused;</w:t>
      </w:r>
    </w:p>
    <w:p w14:paraId="65F8E56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p_0;</w:t>
      </w:r>
    </w:p>
    <w:p w14:paraId="1884EFB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p_1;</w:t>
      </w:r>
    </w:p>
    <w:p w14:paraId="3EED16C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p_2;</w:t>
      </w:r>
    </w:p>
    <w:p w14:paraId="288F74D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p_3;</w:t>
      </w:r>
    </w:p>
    <w:p w14:paraId="2282E7F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p_4;</w:t>
      </w:r>
    </w:p>
    <w:p w14:paraId="130A235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6F95E1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dsp_25x18_passthrough #(</w:t>
      </w:r>
    </w:p>
    <w:p w14:paraId="279BBB1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(1),</w:t>
      </w:r>
    </w:p>
    <w:p w14:paraId="1C659C0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(COEFF_REG_STAGES)</w:t>
      </w:r>
    </w:p>
    <w:p w14:paraId="011E97C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 dsp_cell_0 (</w:t>
      </w:r>
    </w:p>
    <w:p w14:paraId="0DB05BD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41C1398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(pixel_in),</w:t>
      </w:r>
    </w:p>
    <w:p w14:paraId="2CC9BCC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(coeff_0_i),</w:t>
      </w:r>
    </w:p>
    <w:p w14:paraId="525B619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(pci_i),</w:t>
      </w:r>
    </w:p>
    <w:p w14:paraId="16BC25D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.a_passthrough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(pixel_0_to_1),</w:t>
      </w:r>
    </w:p>
    <w:p w14:paraId="4B047B3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(p_0)</w:t>
      </w:r>
    </w:p>
    <w:p w14:paraId="05F83CE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1F456C2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4552957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dsp_25x18_passthrough #(</w:t>
      </w:r>
    </w:p>
    <w:p w14:paraId="0C3BED4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(2),</w:t>
      </w:r>
    </w:p>
    <w:p w14:paraId="7209FBA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(COEFF_REG_STAGES)</w:t>
      </w:r>
    </w:p>
    <w:p w14:paraId="040921F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 dsp_cell_1 (</w:t>
      </w:r>
    </w:p>
    <w:p w14:paraId="6D69065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7124992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(pixel_0_to_1),</w:t>
      </w:r>
    </w:p>
    <w:p w14:paraId="241583C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(coeff_1_i),</w:t>
      </w:r>
    </w:p>
    <w:p w14:paraId="686E46A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(p_0),</w:t>
      </w:r>
    </w:p>
    <w:p w14:paraId="699A810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.a_passthrough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(pixel_1_to_2),</w:t>
      </w:r>
    </w:p>
    <w:p w14:paraId="675531D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(p_1)</w:t>
      </w:r>
    </w:p>
    <w:p w14:paraId="4A6559A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2D2D01A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2A5676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dsp_25x18_passthrough #(</w:t>
      </w:r>
    </w:p>
    <w:p w14:paraId="0E7C4D9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(2),</w:t>
      </w:r>
    </w:p>
    <w:p w14:paraId="51BA0AD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(COEFF_REG_STAGES)</w:t>
      </w:r>
    </w:p>
    <w:p w14:paraId="693E207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 dsp_cell_2 (</w:t>
      </w:r>
    </w:p>
    <w:p w14:paraId="0F711B1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0129771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(pixel_1_to_2),</w:t>
      </w:r>
    </w:p>
    <w:p w14:paraId="2EC9404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(coeff_2_i),</w:t>
      </w:r>
    </w:p>
    <w:p w14:paraId="79B3EF1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(p_1),</w:t>
      </w:r>
    </w:p>
    <w:p w14:paraId="06E7F7A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.a_passthrough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(pixel_2_to_3),</w:t>
      </w:r>
    </w:p>
    <w:p w14:paraId="0C15471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(p_2)</w:t>
      </w:r>
    </w:p>
    <w:p w14:paraId="275533B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0AAED99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70DD457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dsp_25x18_passthrough #(</w:t>
      </w:r>
    </w:p>
    <w:p w14:paraId="73BF1CD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(2),</w:t>
      </w:r>
    </w:p>
    <w:p w14:paraId="05C1E42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(COEFF_REG_STAGES)</w:t>
      </w:r>
    </w:p>
    <w:p w14:paraId="7A5B999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 dsp_cell_3 (</w:t>
      </w:r>
    </w:p>
    <w:p w14:paraId="272030B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lastRenderedPageBreak/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18FA984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(pixel_2_to_3),</w:t>
      </w:r>
    </w:p>
    <w:p w14:paraId="60B1B36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(coeff_3_i),</w:t>
      </w:r>
    </w:p>
    <w:p w14:paraId="1C3CC38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(p_2),</w:t>
      </w:r>
    </w:p>
    <w:p w14:paraId="6224BEB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.a_passthrough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(pixel_3_to_4),</w:t>
      </w:r>
    </w:p>
    <w:p w14:paraId="36B6768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(p_3)</w:t>
      </w:r>
    </w:p>
    <w:p w14:paraId="10EE34B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1D6A481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15CB03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dsp_25x18_passthrough #(</w:t>
      </w:r>
    </w:p>
    <w:p w14:paraId="2BE0EC3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(2),</w:t>
      </w:r>
    </w:p>
    <w:p w14:paraId="6ED4048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.B_REG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(COEFF_REG_STAGES)</w:t>
      </w:r>
    </w:p>
    <w:p w14:paraId="56BF82F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 dsp_cell_4 (</w:t>
      </w:r>
    </w:p>
    <w:p w14:paraId="0C11282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093E773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(pixel_3_to_4),</w:t>
      </w:r>
    </w:p>
    <w:p w14:paraId="3C70A6B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.b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(coeff_4_i),</w:t>
      </w:r>
    </w:p>
    <w:p w14:paraId="48B9831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(p_3),</w:t>
      </w:r>
    </w:p>
    <w:p w14:paraId="0FE7E34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.a_passthrough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(pixel_4_unused),</w:t>
      </w:r>
    </w:p>
    <w:p w14:paraId="4E07CCC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(p_4)</w:t>
      </w:r>
    </w:p>
    <w:p w14:paraId="1C48A76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2A4B90A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FF86BB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p_o = p_4;</w:t>
      </w:r>
    </w:p>
    <w:p w14:paraId="684A508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5FF681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endmodule</w:t>
      </w:r>
    </w:p>
    <w:p w14:paraId="324809A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0A7FFD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180F050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full 5x5 window from the 5 rows</w:t>
      </w:r>
    </w:p>
    <w:p w14:paraId="13414F5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4B8D760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module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FIR_filter_5x5 #(</w:t>
      </w:r>
    </w:p>
    <w:p w14:paraId="0CF4BD1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parameter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CTRL_DELAY = 12</w:t>
      </w:r>
    </w:p>
    <w:p w14:paraId="2406BBB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)(</w:t>
      </w:r>
    </w:p>
    <w:p w14:paraId="315C940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clk,</w:t>
      </w:r>
    </w:p>
    <w:p w14:paraId="47A7B8F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pixel_valid_i,</w:t>
      </w:r>
    </w:p>
    <w:p w14:paraId="0870CA0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h_sync_i,</w:t>
      </w:r>
    </w:p>
    <w:p w14:paraId="6A04567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v_sync_i,</w:t>
      </w:r>
    </w:p>
    <w:p w14:paraId="4377370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pixel_0_i,</w:t>
      </w:r>
    </w:p>
    <w:p w14:paraId="4F87E3A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pixel_1_i,</w:t>
      </w:r>
    </w:p>
    <w:p w14:paraId="2B35A07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pixel_2_i,</w:t>
      </w:r>
    </w:p>
    <w:p w14:paraId="435AA9E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pixel_3_i,</w:t>
      </w:r>
    </w:p>
    <w:p w14:paraId="08361D7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[24:0]       pixel_4_i,</w:t>
      </w:r>
    </w:p>
    <w:p w14:paraId="1F14A6A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coeff_00_i,</w:t>
      </w:r>
    </w:p>
    <w:p w14:paraId="7649773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coeff_01_i,</w:t>
      </w:r>
    </w:p>
    <w:p w14:paraId="7B6FFF3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coeff_02_i,</w:t>
      </w:r>
    </w:p>
    <w:p w14:paraId="129F4A6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coeff_03_i,</w:t>
      </w:r>
    </w:p>
    <w:p w14:paraId="03F5644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coeff_04_i,</w:t>
      </w:r>
    </w:p>
    <w:p w14:paraId="7813AC2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coeff_10_i,</w:t>
      </w:r>
    </w:p>
    <w:p w14:paraId="25BFA01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coeff_11_i,</w:t>
      </w:r>
    </w:p>
    <w:p w14:paraId="436D896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coeff_12_i,</w:t>
      </w:r>
    </w:p>
    <w:p w14:paraId="5C3D996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coeff_13_i,</w:t>
      </w:r>
    </w:p>
    <w:p w14:paraId="4232BB7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coeff_14_i,</w:t>
      </w:r>
    </w:p>
    <w:p w14:paraId="2F4F97A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coeff_20_i,</w:t>
      </w:r>
    </w:p>
    <w:p w14:paraId="1B79DB6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coeff_21_i,</w:t>
      </w:r>
    </w:p>
    <w:p w14:paraId="2CE3C4C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coeff_22_i,</w:t>
      </w:r>
    </w:p>
    <w:p w14:paraId="3901F55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coeff_23_i,</w:t>
      </w:r>
    </w:p>
    <w:p w14:paraId="1B2EEB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coeff_24_i,</w:t>
      </w:r>
    </w:p>
    <w:p w14:paraId="720E150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coeff_30_i,</w:t>
      </w:r>
    </w:p>
    <w:p w14:paraId="21495A8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coeff_31_i,</w:t>
      </w:r>
    </w:p>
    <w:p w14:paraId="1621B9B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coeff_32_i,</w:t>
      </w:r>
    </w:p>
    <w:p w14:paraId="26DF6E5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coeff_33_i,</w:t>
      </w:r>
    </w:p>
    <w:p w14:paraId="6497C70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coeff_34_i,</w:t>
      </w:r>
    </w:p>
    <w:p w14:paraId="2DBC55A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coeff_40_i,</w:t>
      </w:r>
    </w:p>
    <w:p w14:paraId="2D2FB5C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coeff_41_i,</w:t>
      </w:r>
    </w:p>
    <w:p w14:paraId="1A5D444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lastRenderedPageBreak/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coeff_42_i,</w:t>
      </w:r>
    </w:p>
    <w:p w14:paraId="0711E98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coeff_43_i,</w:t>
      </w:r>
    </w:p>
    <w:p w14:paraId="5537E82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[15:0]       coeff_44_i,</w:t>
      </w:r>
    </w:p>
    <w:p w14:paraId="5CD22EC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[7:0]               fir_out_sat,</w:t>
      </w:r>
    </w:p>
    <w:p w14:paraId="0658955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pixel_valid_out,</w:t>
      </w:r>
    </w:p>
    <w:p w14:paraId="0F66857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h_sync_out,</w:t>
      </w:r>
    </w:p>
    <w:p w14:paraId="6B1B3C6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output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         v_sync_out</w:t>
      </w:r>
    </w:p>
    <w:p w14:paraId="0EE87C1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07EDDF1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4B935F0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row0_p;</w:t>
      </w:r>
    </w:p>
    <w:p w14:paraId="6FB2415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row1_p;</w:t>
      </w:r>
    </w:p>
    <w:p w14:paraId="2480F18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row2_p;</w:t>
      </w:r>
    </w:p>
    <w:p w14:paraId="01BFBDB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row3_p;</w:t>
      </w:r>
    </w:p>
    <w:p w14:paraId="33DDC2E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row4_p;</w:t>
      </w:r>
    </w:p>
    <w:p w14:paraId="5D8A5B2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[47:0] row_sum_total;</w:t>
      </w:r>
    </w:p>
    <w:p w14:paraId="1FD7CC1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coeff_00_ext;</w:t>
      </w:r>
    </w:p>
    <w:p w14:paraId="34BDA84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coeff_01_ext;</w:t>
      </w:r>
    </w:p>
    <w:p w14:paraId="6AECC94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coeff_02_ext;</w:t>
      </w:r>
    </w:p>
    <w:p w14:paraId="18F1EEA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coeff_03_ext;</w:t>
      </w:r>
    </w:p>
    <w:p w14:paraId="145D31F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coeff_04_ext;</w:t>
      </w:r>
    </w:p>
    <w:p w14:paraId="5651CA0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coeff_10_ext;</w:t>
      </w:r>
    </w:p>
    <w:p w14:paraId="1ABF984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coeff_11_ext;</w:t>
      </w:r>
    </w:p>
    <w:p w14:paraId="4342993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coeff_12_ext;</w:t>
      </w:r>
    </w:p>
    <w:p w14:paraId="6CFBB0C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coeff_13_ext;</w:t>
      </w:r>
    </w:p>
    <w:p w14:paraId="0EB8F90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coeff_14_ext;</w:t>
      </w:r>
    </w:p>
    <w:p w14:paraId="6935CFB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coeff_20_ext;</w:t>
      </w:r>
    </w:p>
    <w:p w14:paraId="506E815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coeff_21_ext;</w:t>
      </w:r>
    </w:p>
    <w:p w14:paraId="3A64A2A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coeff_22_ext;</w:t>
      </w:r>
    </w:p>
    <w:p w14:paraId="41BF9A8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coeff_23_ext;</w:t>
      </w:r>
    </w:p>
    <w:p w14:paraId="6E992FE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coeff_24_ext;</w:t>
      </w:r>
    </w:p>
    <w:p w14:paraId="05CF5D2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coeff_30_ext;</w:t>
      </w:r>
    </w:p>
    <w:p w14:paraId="7F34750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coeff_31_ext;</w:t>
      </w:r>
    </w:p>
    <w:p w14:paraId="1A7B918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coeff_32_ext;</w:t>
      </w:r>
    </w:p>
    <w:p w14:paraId="118A89D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coeff_33_ext;</w:t>
      </w:r>
    </w:p>
    <w:p w14:paraId="0AD6AD8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coeff_34_ext;</w:t>
      </w:r>
    </w:p>
    <w:p w14:paraId="68CB3B1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coeff_40_ext;</w:t>
      </w:r>
    </w:p>
    <w:p w14:paraId="57A73D5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coeff_41_ext;</w:t>
      </w:r>
    </w:p>
    <w:p w14:paraId="45E93E3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coeff_42_ext;</w:t>
      </w:r>
    </w:p>
    <w:p w14:paraId="2003ED3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coeff_43_ext;</w:t>
      </w:r>
    </w:p>
    <w:p w14:paraId="51B023C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wire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signed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[17:0] coeff_44_ext;</w:t>
      </w:r>
    </w:p>
    <w:p w14:paraId="6D59907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007F2C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6BF9BC7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66C125C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Coeffs are 16 bit bit dsp B reg is 18, extend for deterministic behaviour</w:t>
      </w:r>
    </w:p>
    <w:p w14:paraId="1AD44FB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5E03E1D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coeff_00_ext = {{2{coeff_00_i[15]}}, coeff_00_i};</w:t>
      </w:r>
    </w:p>
    <w:p w14:paraId="55FB1F2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coeff_01_ext = {{2{coeff_01_i[15]}}, coeff_01_i};</w:t>
      </w:r>
    </w:p>
    <w:p w14:paraId="1DE75AF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coeff_02_ext = {{2{coeff_02_i[15]}}, coeff_02_i};</w:t>
      </w:r>
    </w:p>
    <w:p w14:paraId="4F9A4F6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coeff_03_ext = {{2{coeff_03_i[15]}}, coeff_03_i};</w:t>
      </w:r>
    </w:p>
    <w:p w14:paraId="6DE45AA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coeff_04_ext = {{2{coeff_04_i[15]}}, coeff_04_i};</w:t>
      </w:r>
    </w:p>
    <w:p w14:paraId="6C75F89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coeff_10_ext = {{2{coeff_10_i[15]}}, coeff_10_i};</w:t>
      </w:r>
    </w:p>
    <w:p w14:paraId="04CF209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coeff_11_ext = {{2{coeff_11_i[15]}}, coeff_11_i};</w:t>
      </w:r>
    </w:p>
    <w:p w14:paraId="1922D37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coeff_12_ext = {{2{coeff_12_i[15]}}, coeff_12_i};</w:t>
      </w:r>
    </w:p>
    <w:p w14:paraId="6817716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coeff_13_ext = {{2{coeff_13_i[15]}}, coeff_13_i};</w:t>
      </w:r>
    </w:p>
    <w:p w14:paraId="6666F30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coeff_14_ext = {{2{coeff_14_i[15]}}, coeff_14_i};</w:t>
      </w:r>
    </w:p>
    <w:p w14:paraId="1685651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coeff_20_ext = {{2{coeff_20_i[15]}}, coeff_20_i};</w:t>
      </w:r>
    </w:p>
    <w:p w14:paraId="168453F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coeff_21_ext = {{2{coeff_21_i[15]}}, coeff_21_i};</w:t>
      </w:r>
    </w:p>
    <w:p w14:paraId="6D95E31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coeff_22_ext = {{2{coeff_22_i[15]}}, coeff_22_i};</w:t>
      </w:r>
    </w:p>
    <w:p w14:paraId="2A3540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coeff_23_ext = {{2{coeff_23_i[15]}}, coeff_23_i};</w:t>
      </w:r>
    </w:p>
    <w:p w14:paraId="57F9087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coeff_24_ext = {{2{coeff_24_i[15]}}, coeff_24_i};</w:t>
      </w:r>
    </w:p>
    <w:p w14:paraId="07C637B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lastRenderedPageBreak/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coeff_30_ext = {{2{coeff_30_i[15]}}, coeff_30_i};</w:t>
      </w:r>
    </w:p>
    <w:p w14:paraId="5A5323D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coeff_31_ext = {{2{coeff_31_i[15]}}, coeff_31_i};</w:t>
      </w:r>
    </w:p>
    <w:p w14:paraId="4292E53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coeff_32_ext = {{2{coeff_32_i[15]}}, coeff_32_i};</w:t>
      </w:r>
    </w:p>
    <w:p w14:paraId="186F6CD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coeff_33_ext = {{2{coeff_33_i[15]}}, coeff_33_i};</w:t>
      </w:r>
    </w:p>
    <w:p w14:paraId="05AEEDA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coeff_34_ext = {{2{coeff_34_i[15]}}, coeff_34_i};</w:t>
      </w:r>
    </w:p>
    <w:p w14:paraId="22E054C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coeff_40_ext = {{2{coeff_40_i[15]}}, coeff_40_i};</w:t>
      </w:r>
    </w:p>
    <w:p w14:paraId="1320E46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coeff_41_ext = {{2{coeff_41_i[15]}}, coeff_41_i};</w:t>
      </w:r>
    </w:p>
    <w:p w14:paraId="6FE63CC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coeff_42_ext = {{2{coeff_42_i[15]}}, coeff_42_i};</w:t>
      </w:r>
    </w:p>
    <w:p w14:paraId="6EB6421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coeff_43_ext = {{2{coeff_43_i[15]}}, coeff_43_i};</w:t>
      </w:r>
    </w:p>
    <w:p w14:paraId="6112FF6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coeff_44_ext = {{2{coeff_44_i[15]}}, coeff_44_i};</w:t>
      </w:r>
    </w:p>
    <w:p w14:paraId="30DD7E3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C3FF5B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7CC289B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/*</w:t>
      </w:r>
    </w:p>
    <w:p w14:paraId="4E29B3E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 Delay line for valid and sync</w:t>
      </w:r>
    </w:p>
    <w:p w14:paraId="30E6916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 xml:space="preserve"> */</w:t>
      </w:r>
    </w:p>
    <w:p w14:paraId="186443D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generate</w:t>
      </w:r>
    </w:p>
    <w:p w14:paraId="598BE79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if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(CTRL_DELAY &gt; 0)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: gen_ctrl_delay</w:t>
      </w:r>
    </w:p>
    <w:p w14:paraId="673FC30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valid_delay [0:CTRL_DELAY-1];</w:t>
      </w:r>
    </w:p>
    <w:p w14:paraId="1429A81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hsync_delay [0:CTRL_DELAY-1];</w:t>
      </w:r>
    </w:p>
    <w:p w14:paraId="1D22CF0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reg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vsync_delay [0:CTRL_DELAY-1];</w:t>
      </w:r>
    </w:p>
    <w:p w14:paraId="5B6C1FD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integer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ctrl_idx;</w:t>
      </w:r>
    </w:p>
    <w:p w14:paraId="5E0F84E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46B6CE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@(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783E074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for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(ctrl_idx = 0; ctrl_idx &lt; CTRL_DELAY; ctrl_idx = ctrl_idx + 1)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7EAAFAF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valid_delay[ctrl_idx] &lt;= (ctrl_idx == 0) ? pixel_valid_i : valid_delay[ctrl_idx-1];</w:t>
      </w:r>
    </w:p>
    <w:p w14:paraId="006A1E5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hsync_delay[ctrl_idx] &lt;= (ctrl_idx == 0) ? h_sync_i      : hsync_delay[ctrl_idx-1];</w:t>
      </w:r>
    </w:p>
    <w:p w14:paraId="021B806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    vsync_delay[ctrl_idx] &lt;= (ctrl_idx == 0) ? v_sync_i      : vsync_delay[ctrl_idx-1];</w:t>
      </w:r>
    </w:p>
    <w:p w14:paraId="741A704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355205E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26B86F2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C8D83B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pixel_valid_out = valid_delay[CTRL_DELAY-1];</w:t>
      </w:r>
    </w:p>
    <w:p w14:paraId="2C02B4B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h_sync_out      = hsync_delay[CTRL_DELAY-1];</w:t>
      </w:r>
    </w:p>
    <w:p w14:paraId="7EDB6A8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v_sync_out      = vsync_delay[CTRL_DELAY-1];</w:t>
      </w:r>
    </w:p>
    <w:p w14:paraId="4293AB8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else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: gen_ctrl_passthrough</w:t>
      </w:r>
    </w:p>
    <w:p w14:paraId="3627D06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pixel_valid_out = pixel_valid_i;</w:t>
      </w:r>
    </w:p>
    <w:p w14:paraId="3071E2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h_sync_out      = h_sync_i;</w:t>
      </w:r>
    </w:p>
    <w:p w14:paraId="1C0BD4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v_sync_out      = v_sync_i;</w:t>
      </w:r>
    </w:p>
    <w:p w14:paraId="0CE4C1B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3EE95E2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endgenerate</w:t>
      </w:r>
    </w:p>
    <w:p w14:paraId="19CEE17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0ACEC3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fir_row_5_cells row_0 (</w:t>
      </w:r>
    </w:p>
    <w:p w14:paraId="74EE2310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6EC4020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.pixel_in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(pixel_0_i),</w:t>
      </w:r>
    </w:p>
    <w:p w14:paraId="708F22C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.coeff_0_i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(coeff_00_ext),</w:t>
      </w:r>
    </w:p>
    <w:p w14:paraId="3E35405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.coeff_1_i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(coeff_01_ext),</w:t>
      </w:r>
    </w:p>
    <w:p w14:paraId="1BF16D8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.coeff_2_i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(coeff_02_ext),</w:t>
      </w:r>
    </w:p>
    <w:p w14:paraId="1803581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.coeff_3_i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(coeff_03_ext),</w:t>
      </w:r>
    </w:p>
    <w:p w14:paraId="53573CD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.coeff_4_i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(coeff_04_ext),</w:t>
      </w:r>
    </w:p>
    <w:p w14:paraId="54C6508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(48'sd0),</w:t>
      </w:r>
    </w:p>
    <w:p w14:paraId="570B78D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(row0_p)</w:t>
      </w:r>
    </w:p>
    <w:p w14:paraId="6E27ECB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0CB0A75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7011328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fir_row_5_cells row_1 (</w:t>
      </w:r>
    </w:p>
    <w:p w14:paraId="5ECCA1D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6B6A6AE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.pixel_in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(pixel_1_i),</w:t>
      </w:r>
    </w:p>
    <w:p w14:paraId="6C952FE2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.coeff_0_i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(coeff_10_ext),</w:t>
      </w:r>
    </w:p>
    <w:p w14:paraId="325AE20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.coeff_1_i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(coeff_11_ext),</w:t>
      </w:r>
    </w:p>
    <w:p w14:paraId="639DA97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lastRenderedPageBreak/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.coeff_2_i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(coeff_12_ext),</w:t>
      </w:r>
    </w:p>
    <w:p w14:paraId="327B174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.coeff_3_i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(coeff_13_ext),</w:t>
      </w:r>
    </w:p>
    <w:p w14:paraId="373962A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.coeff_4_i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(coeff_14_ext),</w:t>
      </w:r>
    </w:p>
    <w:p w14:paraId="2F8A624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(48'sd0),</w:t>
      </w:r>
    </w:p>
    <w:p w14:paraId="6AEA28A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(row1_p)</w:t>
      </w:r>
    </w:p>
    <w:p w14:paraId="34271C4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5B73FEC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0C02A46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fir_row_5_cells row_2 (</w:t>
      </w:r>
    </w:p>
    <w:p w14:paraId="5C69405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4CD6CD7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.pixel_in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(pixel_2_i),</w:t>
      </w:r>
    </w:p>
    <w:p w14:paraId="6794D8A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.coeff_0_i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(coeff_20_ext),</w:t>
      </w:r>
    </w:p>
    <w:p w14:paraId="5448154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.coeff_1_i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(coeff_21_ext),</w:t>
      </w:r>
    </w:p>
    <w:p w14:paraId="6C65D8E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.coeff_2_i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(coeff_22_ext),</w:t>
      </w:r>
    </w:p>
    <w:p w14:paraId="1A3EFD0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.coeff_3_i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(coeff_23_ext),</w:t>
      </w:r>
    </w:p>
    <w:p w14:paraId="7D7D804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.coeff_4_i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(coeff_24_ext),</w:t>
      </w:r>
    </w:p>
    <w:p w14:paraId="52AE3CD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(48'sd0),</w:t>
      </w:r>
    </w:p>
    <w:p w14:paraId="0160EE6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(row2_p)</w:t>
      </w:r>
    </w:p>
    <w:p w14:paraId="7EA7C221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04CF79D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681998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fir_row_5_cells row_3 (</w:t>
      </w:r>
    </w:p>
    <w:p w14:paraId="54EC806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1006C28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.pixel_in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(pixel_3_i),</w:t>
      </w:r>
    </w:p>
    <w:p w14:paraId="6E61064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.coeff_0_i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(coeff_30_ext),</w:t>
      </w:r>
    </w:p>
    <w:p w14:paraId="1B3B118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.coeff_1_i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(coeff_31_ext),</w:t>
      </w:r>
    </w:p>
    <w:p w14:paraId="441C87B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.coeff_2_i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(coeff_32_ext),</w:t>
      </w:r>
    </w:p>
    <w:p w14:paraId="158F543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.coeff_3_i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(coeff_33_ext),</w:t>
      </w:r>
    </w:p>
    <w:p w14:paraId="369FA36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.coeff_4_i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(coeff_34_ext),</w:t>
      </w:r>
    </w:p>
    <w:p w14:paraId="254D11F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(48'sd0),</w:t>
      </w:r>
    </w:p>
    <w:p w14:paraId="18B81A1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(row3_p)</w:t>
      </w:r>
    </w:p>
    <w:p w14:paraId="69CE800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3212A74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10A7DF48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fir_row_5_cells row_4 (</w:t>
      </w:r>
    </w:p>
    <w:p w14:paraId="132D7F2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.clk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(clk),</w:t>
      </w:r>
    </w:p>
    <w:p w14:paraId="53731B1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.pixel_in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(pixel_4_i),</w:t>
      </w:r>
    </w:p>
    <w:p w14:paraId="01E3E04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.coeff_0_i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(coeff_40_ext),</w:t>
      </w:r>
    </w:p>
    <w:p w14:paraId="1E1F0AB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.coeff_1_i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(coeff_41_ext),</w:t>
      </w:r>
    </w:p>
    <w:p w14:paraId="27EAAD9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.coeff_2_i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(coeff_42_ext),</w:t>
      </w:r>
    </w:p>
    <w:p w14:paraId="7111DFD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.coeff_3_i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(coeff_43_ext),</w:t>
      </w:r>
    </w:p>
    <w:p w14:paraId="55C5AD4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.coeff_4_i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(coeff_44_ext),</w:t>
      </w:r>
    </w:p>
    <w:p w14:paraId="1B9532A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.pci_i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(48'sd0),</w:t>
      </w:r>
    </w:p>
    <w:p w14:paraId="45C5949A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.p_o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(row4_p)</w:t>
      </w:r>
    </w:p>
    <w:p w14:paraId="47E2A08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>);</w:t>
      </w:r>
    </w:p>
    <w:p w14:paraId="5C361B6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22C765D7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// First the five horizontal FIR rows are evaluated independently,</w:t>
      </w:r>
    </w:p>
    <w:p w14:paraId="569AADE3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// then their partial sums are accumulated into the final 5x5 result.</w:t>
      </w:r>
    </w:p>
    <w:p w14:paraId="070DD3E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assign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row_sum_total = row0_p + row1_p + row2_p + row3_p + row4_p;</w:t>
      </w:r>
    </w:p>
    <w:p w14:paraId="38880B9B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5632115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8000"/>
          <w:sz w:val="20"/>
          <w:szCs w:val="20"/>
          <w:lang w:eastAsia="hu-HU"/>
        </w:rPr>
        <w:t>// Drop the fractional Q8.8 part before clamping the result to 8-bit range.</w:t>
      </w:r>
    </w:p>
    <w:p w14:paraId="59D06D94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always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@(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posedge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clk)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2C08B65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if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(row_sum_total[47])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6547C679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fir_out_sat &lt;= 8'd0;</w:t>
      </w:r>
    </w:p>
    <w:p w14:paraId="0D9609D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else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if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(|row_sum_total[46:16])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5005516E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fir_out_sat &lt;= 8'd255;</w:t>
      </w:r>
    </w:p>
    <w:p w14:paraId="7711C33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else</w:t>
      </w: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begin</w:t>
      </w:r>
    </w:p>
    <w:p w14:paraId="7F7C435D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    fir_out_sat &lt;= row_sum_total[15:8];</w:t>
      </w:r>
    </w:p>
    <w:p w14:paraId="5D31542C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00"/>
          <w:sz w:val="20"/>
          <w:szCs w:val="20"/>
          <w:lang w:eastAsia="hu-HU"/>
        </w:rPr>
        <w:t xml:space="preserve">    </w:t>
      </w: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487712E5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</w:t>
      </w:r>
    </w:p>
    <w:p w14:paraId="1B1CBF26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</w:p>
    <w:p w14:paraId="38DDD41F" w14:textId="77777777" w:rsidR="00567B3B" w:rsidRPr="00567B3B" w:rsidRDefault="00567B3B" w:rsidP="00567B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 w:rsidRPr="00567B3B">
        <w:rPr>
          <w:rFonts w:ascii="Courier New" w:hAnsi="Courier New" w:cs="Courier New"/>
          <w:color w:val="0000FF"/>
          <w:sz w:val="20"/>
          <w:szCs w:val="20"/>
          <w:lang w:eastAsia="hu-HU"/>
        </w:rPr>
        <w:t>endmodule</w:t>
      </w:r>
    </w:p>
    <w:p w14:paraId="1497ACCE" w14:textId="77777777" w:rsidR="00567B3B" w:rsidRDefault="00567B3B" w:rsidP="00567B3B"/>
    <w:p w14:paraId="7A9FA64C" w14:textId="0945B17F" w:rsidR="00567B3B" w:rsidRDefault="00567B3B" w:rsidP="00567B3B">
      <w:pPr>
        <w:pStyle w:val="Cmsor4"/>
      </w:pPr>
      <w:r>
        <w:lastRenderedPageBreak/>
        <w:t>Szimulációs eredmények</w:t>
      </w:r>
    </w:p>
    <w:p w14:paraId="74D82BF5" w14:textId="698A65AE" w:rsidR="00567B3B" w:rsidRDefault="00567B3B" w:rsidP="00567B3B">
      <w:r>
        <w:t>Mivel a BRAM-ot előzőleg teszteltük és az RGB2Y modul is rendeltetés szerűén üzemelt, ezért a FIR szűrőt tesztelhettem már képi bemenettel is. Itt ugyan azt a Lena képet használtam, mint az RGB2Y modul esetén és 3 jólismert, szemmel is könnyen ellenőrizhető szűrők együtthatókészletét választottam. Ezek a Gauss, a Laplace szűrők és egy olyan együtthatókészlet, ami csak átenged. Ennek megfelelően az áteresztő szűrő szerepel az első képen, mellette jobbra a Gauss-szűrt (ennek tulajdonsága, hogy elmossa a képet), illetve utolsóként a Laplace szűrő (ez pedig egy éldetektorként funkcionál).</w:t>
      </w:r>
    </w:p>
    <w:p w14:paraId="27FF4357" w14:textId="587A73F0" w:rsidR="00567B3B" w:rsidRDefault="00567B3B" w:rsidP="00567B3B">
      <w:pPr>
        <w:ind w:firstLine="0"/>
      </w:pPr>
      <w:r>
        <w:rPr>
          <w:noProof/>
        </w:rPr>
        <w:drawing>
          <wp:inline distT="0" distB="0" distL="0" distR="0" wp14:anchorId="2C167FE2" wp14:editId="1E4F8F62">
            <wp:extent cx="1574692" cy="1574692"/>
            <wp:effectExtent l="0" t="0" r="6985" b="6985"/>
            <wp:docPr id="289978515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71" cy="158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0C8504D" wp14:editId="6165ED5A">
            <wp:extent cx="1562182" cy="1562180"/>
            <wp:effectExtent l="0" t="0" r="0" b="0"/>
            <wp:docPr id="726531474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9" cy="159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2A6E9DC" wp14:editId="31B755DE">
            <wp:extent cx="1575962" cy="1575962"/>
            <wp:effectExtent l="0" t="0" r="5715" b="5715"/>
            <wp:docPr id="1572921588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151" cy="159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6935" w14:textId="4A447305" w:rsidR="00517516" w:rsidRDefault="00567B3B" w:rsidP="00567B3B">
      <w:r>
        <w:t>Amit különösen meg kell jegyezni az a FIR szűrő és a blank periódusok közötti összefüggés. Mivel ilyenkor 0 értékekkel kerülnek feltöltésre a BRAM pufferek, ezért az első 4 sor és első 4 oszlop minden esetben fekete pixelekkel lesz feltöltve. Ez azonban egy 1600*900-as felbontás mellett elhanyagolható.</w:t>
      </w:r>
    </w:p>
    <w:p w14:paraId="30EA2233" w14:textId="5CB3FC96" w:rsidR="009327AD" w:rsidRDefault="009327AD" w:rsidP="009327AD">
      <w:pPr>
        <w:ind w:firstLine="0"/>
      </w:pPr>
      <w:r w:rsidRPr="009327AD">
        <w:drawing>
          <wp:inline distT="0" distB="0" distL="0" distR="0" wp14:anchorId="7FEDDE88" wp14:editId="5209BCF5">
            <wp:extent cx="5320922" cy="1996597"/>
            <wp:effectExtent l="0" t="0" r="0" b="3810"/>
            <wp:docPr id="438585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026" cy="200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2FFA" w14:textId="6097918A" w:rsidR="00567B3B" w:rsidRDefault="009327AD" w:rsidP="00DA37E0">
      <w:r>
        <w:t>A FIR szűrőt önmagában a BRAM sorbufferekkel is teszteltem. Ebben a tesztben az 5x5 ablak együtthatóit úgy állítottam be, hogy a jobb legszélső oszlop elemei 1, a többi 0 legyen. Ezzel (és tudva azt, hogy az ablak a jobb alsó sarkos igazítással számol) ezt értjük el, hogy a FIR szűrő kimenetén a sorokban oszlopról oszlopra haladva az elemek összegét látjuk, például a jelölt 18 = 17+1.</w:t>
      </w:r>
    </w:p>
    <w:p w14:paraId="3626B01C" w14:textId="08570836" w:rsidR="00567B3B" w:rsidRDefault="00517516" w:rsidP="00517516">
      <w:pPr>
        <w:pStyle w:val="Cmsor21"/>
      </w:pPr>
      <w:bookmarkStart w:id="8" w:name="_Toc231928552"/>
      <w:r>
        <w:lastRenderedPageBreak/>
        <w:t>Processzoros alrendszer</w:t>
      </w:r>
      <w:bookmarkEnd w:id="8"/>
    </w:p>
    <w:p w14:paraId="4FD1D0CD" w14:textId="26512FD1" w:rsidR="00517516" w:rsidRDefault="00517516" w:rsidP="00517516">
      <w:r w:rsidRPr="00517516">
        <w:t>A képfeldolgozó adatút mellett a rendszer egy külön processzoros alrendszert is tartalmaz, amelynek feladata a FIR szűrő együtthatóinak futásidejű kezelése. Ez az alrendszer egy MicroBlaze RISC-V processzorra épül, amely helyi memóriával, UART perifériával és egy egyedi AXI Lite csatolású együttható-regiszterbankkal kapcsolódik a rendszerhez. A processzor a soros porton keresztül fogadja a felhasználó által megadott szűrőegyütthatókat, majd ezeket az AXI buszon keresztül beírja a hardveres FIR szűrőhöz kapcsolódó regiszterekbe. Ennek köszönhetően a szűrőmaszk futás közben, újraszintetizálás nélkül is módosítható.</w:t>
      </w:r>
    </w:p>
    <w:p w14:paraId="1A4E8D53" w14:textId="4BA612BD" w:rsidR="00517516" w:rsidRDefault="00517516" w:rsidP="00517516">
      <w:pPr>
        <w:pStyle w:val="Cmsor3"/>
      </w:pPr>
      <w:bookmarkStart w:id="9" w:name="_Toc231928553"/>
      <w:r>
        <w:t>Blokkvázlat</w:t>
      </w:r>
      <w:bookmarkEnd w:id="9"/>
    </w:p>
    <w:p w14:paraId="4A46D280" w14:textId="05A9DC09" w:rsidR="00517516" w:rsidRDefault="00517516" w:rsidP="00517516">
      <w:r w:rsidRPr="00517516">
        <w:t>A processzoros alrendszer központi eleme a MicroBlaze RISC-V processzor, amely egy helyi BRAM alapú memóriát használ a program és az adatok tárolására. A processzor AXI buszon keresztül két perifériát ér el: az egyik az AXI UARTLite, amely a soros kommunikációt biztosítja, a másik pedig a saját fejlesztésű fir_coeff_bank_axi periféria, amely 25 darab, egyenként 16 bites FIR együttható tárolását teszi lehetővé. A rendszer órajelét a processzoros rész számára egy 100 MHz-es órajel biztosítja. A blokkdiagramon jól látható, hogy a processzoros alrendszer nem közvetlenül a képfeldolgozó adatút része, hanem annak paraméterezését végzi.</w:t>
      </w:r>
      <w:r>
        <w:t xml:space="preserve"> Ezen rendszerből szintetizált wrapper modul kerül példányosításra a top modulban, ahol a 400 bit széles (25*16 bit) coeff_out adatvonal szétdarabolóik és a a megfelelő 16 széles csoportosítások a megfelelő bemeneteire kerülnek a </w:t>
      </w:r>
      <w:r w:rsidR="001B1BC2">
        <w:t>FIR-szűrőnek.</w:t>
      </w:r>
    </w:p>
    <w:p w14:paraId="5BE6A0FA" w14:textId="77777777" w:rsidR="00517516" w:rsidRPr="00517516" w:rsidRDefault="00517516" w:rsidP="00517516"/>
    <w:p w14:paraId="020F264C" w14:textId="3D087A97" w:rsidR="00517516" w:rsidRDefault="00517516" w:rsidP="00517516">
      <w:pPr>
        <w:ind w:firstLine="0"/>
      </w:pPr>
      <w:r>
        <w:rPr>
          <w:noProof/>
        </w:rPr>
        <w:drawing>
          <wp:inline distT="0" distB="0" distL="0" distR="0" wp14:anchorId="5E95E644" wp14:editId="5FB25CE1">
            <wp:extent cx="5400040" cy="1619885"/>
            <wp:effectExtent l="0" t="0" r="0" b="0"/>
            <wp:docPr id="1687581862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F0C0" w14:textId="325B273A" w:rsidR="001B1BC2" w:rsidRDefault="001B1BC2" w:rsidP="001B1BC2">
      <w:pPr>
        <w:pStyle w:val="Cmsor3"/>
      </w:pPr>
      <w:bookmarkStart w:id="10" w:name="_Toc231928554"/>
      <w:r>
        <w:lastRenderedPageBreak/>
        <w:t>Címkiosztás</w:t>
      </w:r>
      <w:bookmarkEnd w:id="10"/>
    </w:p>
    <w:p w14:paraId="126E423C" w14:textId="69B67868" w:rsidR="001B1BC2" w:rsidRDefault="001B1BC2" w:rsidP="001B1BC2">
      <w:r w:rsidRPr="001B1BC2">
        <w:t>A processzor címtartományában a helyi memória és a két AXI periféria külön címteret kapott. A helyi BRAM a 0x00000000 - 0x0000FFFF tartományban található, amelyet a processzor utasítás- és adatmemóriaként használ. Az AXI UARTLite periféria a 0x40600000 - 0x4060FFFF címtartományra van leképezve, ezen keresztül történik a soros kommunikáció a felhasználóval. A saját fejlesztésű fir_coeff_bank_axi periféria a 0x44A00000 - 0x44A0FFFF tartományban helyezkedik el. A szoftver a szűrőegyütthatókat ebbe a regiszertérbe írja be, így a hardveres FIR szűrő futás közben új paraméterekkel működtethető.</w:t>
      </w:r>
    </w:p>
    <w:p w14:paraId="717DAEFE" w14:textId="3CE43B65" w:rsidR="001B1BC2" w:rsidRPr="001B1BC2" w:rsidRDefault="001B1BC2" w:rsidP="001B1BC2">
      <w:pPr>
        <w:ind w:firstLine="0"/>
        <w:jc w:val="center"/>
      </w:pPr>
      <w:r>
        <w:rPr>
          <w:noProof/>
        </w:rPr>
        <w:drawing>
          <wp:inline distT="0" distB="0" distL="0" distR="0" wp14:anchorId="394C9797" wp14:editId="0E29DBE1">
            <wp:extent cx="5400040" cy="1792605"/>
            <wp:effectExtent l="0" t="0" r="0" b="0"/>
            <wp:docPr id="84766490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CB1A" w14:textId="23880AE5" w:rsidR="00E42F0D" w:rsidRDefault="001B1BC2" w:rsidP="001B1BC2">
      <w:pPr>
        <w:pStyle w:val="Cmsor3"/>
      </w:pPr>
      <w:bookmarkStart w:id="11" w:name="_Toc231928555"/>
      <w:r>
        <w:t>Implementációs eredmények</w:t>
      </w:r>
      <w:bookmarkEnd w:id="11"/>
    </w:p>
    <w:p w14:paraId="764809CF" w14:textId="7D9F51A1" w:rsidR="001C71C8" w:rsidRDefault="001C71C8" w:rsidP="001C71C8">
      <w:r>
        <w:t>Az implementációs eredmények alapján a terv a célhardveren sikeresen megvalósítható, és az időzítési követelményeket is teljesíti: a tervezői környezet nem jelzett sem failed route, sem timing hibát. A routed timing summary szerint a legrosszabb setup slack 1.986 ns, míg a legrosszabb hold slack 0.052 ns, tehát a rendszer időzítési szempontból kivitelezhető.</w:t>
      </w:r>
    </w:p>
    <w:p w14:paraId="453D8F2B" w14:textId="67FF04B7" w:rsidR="001B1BC2" w:rsidRDefault="001C71C8" w:rsidP="001C71C8">
      <w:r>
        <w:t>Az erőforrás-felhasználás alapján az implementált rendszer mérsékelt méretűnek tekinthető. Az implementáció után a terv összesen 3564 LUT-ot, 3875 flip-flopot, 19 BRAM blokkot és 29 DSP egységet használ. A DSP-felhasználásból az egészet az 5×5 FIR szűrő és a szürkeárnyalatos előfeldolgozás igényli, míg a BRAM blokkokat elsősorban a sorpufferek és a processzoros alrendszer helyi memóriája használja.</w:t>
      </w:r>
    </w:p>
    <w:p w14:paraId="3EED426E" w14:textId="5A8E6811" w:rsidR="00C33802" w:rsidRDefault="00C33802" w:rsidP="00C33802">
      <w:pPr>
        <w:pStyle w:val="Cmsor21"/>
      </w:pPr>
      <w:bookmarkStart w:id="12" w:name="_Toc231928556"/>
      <w:r>
        <w:lastRenderedPageBreak/>
        <w:t>Teljes rendszer (top_module)</w:t>
      </w:r>
      <w:bookmarkEnd w:id="12"/>
    </w:p>
    <w:p w14:paraId="63BDF37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module</w:t>
      </w:r>
      <w:r>
        <w:rPr>
          <w:color w:val="000000"/>
        </w:rPr>
        <w:t xml:space="preserve"> hdmi_top(</w:t>
      </w:r>
    </w:p>
    <w:p w14:paraId="0932942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clk100M,</w:t>
      </w:r>
    </w:p>
    <w:p w14:paraId="746B115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rstbt,</w:t>
      </w:r>
    </w:p>
    <w:p w14:paraId="4A84D04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led_r,</w:t>
      </w:r>
    </w:p>
    <w:p w14:paraId="643825D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sw,</w:t>
      </w:r>
    </w:p>
    <w:p w14:paraId="59116DD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inout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3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bt,</w:t>
      </w:r>
    </w:p>
    <w:p w14:paraId="0CAFDA2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uart_rxd,</w:t>
      </w:r>
    </w:p>
    <w:p w14:paraId="5150C61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uart_txd,</w:t>
      </w:r>
    </w:p>
    <w:p w14:paraId="22CD060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</w:p>
    <w:p w14:paraId="2E6C021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hdmi_rx_d0_p,</w:t>
      </w:r>
    </w:p>
    <w:p w14:paraId="00983EB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hdmi_rx_d0_n,</w:t>
      </w:r>
    </w:p>
    <w:p w14:paraId="6BAB961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hdmi_rx_d1_p,</w:t>
      </w:r>
    </w:p>
    <w:p w14:paraId="30AA3B3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hdmi_rx_d1_n,</w:t>
      </w:r>
    </w:p>
    <w:p w14:paraId="0DAD7A6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hdmi_rx_d2_p,</w:t>
      </w:r>
    </w:p>
    <w:p w14:paraId="533E873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hdmi_rx_d2_n,</w:t>
      </w:r>
    </w:p>
    <w:p w14:paraId="20D5CD6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hdmi_rx_clk_p,</w:t>
      </w:r>
    </w:p>
    <w:p w14:paraId="4535B76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hdmi_rx_clk_n,</w:t>
      </w:r>
    </w:p>
    <w:p w14:paraId="38C9626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hdmi_rx_cec,</w:t>
      </w:r>
    </w:p>
    <w:p w14:paraId="20D0D28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hdmi_rx_hpd,</w:t>
      </w:r>
    </w:p>
    <w:p w14:paraId="062A297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hdmi_rx_scl,</w:t>
      </w:r>
    </w:p>
    <w:p w14:paraId="1A86781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inout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hdmi_rx_sda,</w:t>
      </w:r>
    </w:p>
    <w:p w14:paraId="33B95EA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</w:p>
    <w:p w14:paraId="6971CA4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hdmi_tx_d0_p,</w:t>
      </w:r>
    </w:p>
    <w:p w14:paraId="4D6A88F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hdmi_tx_d0_n,</w:t>
      </w:r>
    </w:p>
    <w:p w14:paraId="0B15774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hdmi_tx_d1_p,</w:t>
      </w:r>
    </w:p>
    <w:p w14:paraId="518C8DF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hdmi_tx_d1_n,</w:t>
      </w:r>
    </w:p>
    <w:p w14:paraId="182F340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hdmi_tx_d2_p,</w:t>
      </w:r>
    </w:p>
    <w:p w14:paraId="65EB5DE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hdmi_tx_d2_n,</w:t>
      </w:r>
    </w:p>
    <w:p w14:paraId="117D9E8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hdmi_tx_clk_p,</w:t>
      </w:r>
    </w:p>
    <w:p w14:paraId="1B37DC2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output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hdmi_tx_clk_n,</w:t>
      </w:r>
    </w:p>
    <w:p w14:paraId="490519E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hdmi_tx_cec,</w:t>
      </w:r>
    </w:p>
    <w:p w14:paraId="63BFC86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hdmi_tx_hpdn,</w:t>
      </w:r>
    </w:p>
    <w:p w14:paraId="4F77D93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hdmi_tx_scl,</w:t>
      </w:r>
    </w:p>
    <w:p w14:paraId="43D48C2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keyword"/>
          <w:color w:val="0000FF"/>
        </w:rPr>
        <w:t>input</w:t>
      </w:r>
      <w:r>
        <w:rPr>
          <w:color w:val="000000"/>
        </w:rPr>
        <w:t xml:space="preserve">  </w:t>
      </w: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      hdmi_tx_sda</w:t>
      </w:r>
    </w:p>
    <w:p w14:paraId="4C11ECC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66B5F0C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6CE3C62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//******************************************************************************</w:t>
      </w:r>
    </w:p>
    <w:p w14:paraId="7934E22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//* Generating the 200 MHz reference clock for the IDELAYCTRL.                 *</w:t>
      </w:r>
    </w:p>
    <w:p w14:paraId="7CD4462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>//******************************************************************************</w:t>
      </w:r>
    </w:p>
    <w:p w14:paraId="7695617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clk200M;</w:t>
      </w:r>
    </w:p>
    <w:p w14:paraId="5BC853A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pll_clkfb;</w:t>
      </w:r>
    </w:p>
    <w:p w14:paraId="2F3E875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pll_locked;</w:t>
      </w:r>
    </w:p>
    <w:p w14:paraId="0CDABB4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3E4F156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PLLE2_BASE #(</w:t>
      </w:r>
    </w:p>
    <w:p w14:paraId="7AF56B0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.BANDWIDTH</w:t>
      </w:r>
      <w:r>
        <w:rPr>
          <w:color w:val="000000"/>
        </w:rPr>
        <w:t>(</w:t>
      </w:r>
      <w:r>
        <w:rPr>
          <w:rStyle w:val="hljs-string"/>
          <w:color w:val="A31515"/>
        </w:rPr>
        <w:t>"OPTIMIZED"</w:t>
      </w:r>
      <w:r>
        <w:rPr>
          <w:color w:val="000000"/>
        </w:rPr>
        <w:t xml:space="preserve">),         </w:t>
      </w:r>
      <w:r>
        <w:rPr>
          <w:rStyle w:val="hljs-comment"/>
          <w:color w:val="008000"/>
        </w:rPr>
        <w:t>// OPTIMIZED, HIGH, LOW</w:t>
      </w:r>
    </w:p>
    <w:p w14:paraId="3418F95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.CLKFBOUT_MULT</w:t>
      </w:r>
      <w:r>
        <w:rPr>
          <w:color w:val="000000"/>
        </w:rPr>
        <w:t>(</w:t>
      </w:r>
      <w:r>
        <w:rPr>
          <w:rStyle w:val="hljs-number"/>
          <w:color w:val="000000"/>
        </w:rPr>
        <w:t>10</w:t>
      </w:r>
      <w:r>
        <w:rPr>
          <w:color w:val="000000"/>
        </w:rPr>
        <w:t xml:space="preserve">),              </w:t>
      </w:r>
      <w:r>
        <w:rPr>
          <w:rStyle w:val="hljs-comment"/>
          <w:color w:val="008000"/>
        </w:rPr>
        <w:t>// Multiply value for all CLKOUT, (2-64)</w:t>
      </w:r>
    </w:p>
    <w:p w14:paraId="3D223ED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.CLKFBOUT_PHASE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 xml:space="preserve">),            </w:t>
      </w:r>
      <w:r>
        <w:rPr>
          <w:rStyle w:val="hljs-comment"/>
          <w:color w:val="008000"/>
        </w:rPr>
        <w:t>// Phase offset in degrees of CLKFB, (-360.000-360.000).</w:t>
      </w:r>
    </w:p>
    <w:p w14:paraId="65D0CB5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.CLKIN1_PERIOD</w:t>
      </w:r>
      <w:r>
        <w:rPr>
          <w:color w:val="000000"/>
        </w:rPr>
        <w:t>(</w:t>
      </w:r>
      <w:r>
        <w:rPr>
          <w:rStyle w:val="hljs-number"/>
          <w:color w:val="000000"/>
        </w:rPr>
        <w:t>1000</w:t>
      </w:r>
      <w:r>
        <w:rPr>
          <w:rStyle w:val="hljs-variable"/>
          <w:color w:val="008000"/>
        </w:rPr>
        <w:t>.0</w:t>
      </w:r>
      <w:r>
        <w:rPr>
          <w:color w:val="000000"/>
        </w:rPr>
        <w:t xml:space="preserve"> / </w:t>
      </w:r>
      <w:r>
        <w:rPr>
          <w:rStyle w:val="hljs-number"/>
          <w:color w:val="000000"/>
        </w:rPr>
        <w:t>100</w:t>
      </w:r>
      <w:r>
        <w:rPr>
          <w:rStyle w:val="hljs-variable"/>
          <w:color w:val="008000"/>
        </w:rPr>
        <w:t>.0</w:t>
      </w:r>
      <w:r>
        <w:rPr>
          <w:color w:val="000000"/>
        </w:rPr>
        <w:t xml:space="preserve">),  </w:t>
      </w:r>
      <w:r>
        <w:rPr>
          <w:rStyle w:val="hljs-comment"/>
          <w:color w:val="008000"/>
        </w:rPr>
        <w:t>// Input clock period in ns to ps resolution (i.e. 33.333 is 30 MHz).</w:t>
      </w:r>
    </w:p>
    <w:p w14:paraId="1614B1C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.CLKOUT0_DIVIDE</w:t>
      </w:r>
      <w:r>
        <w:rPr>
          <w:color w:val="000000"/>
        </w:rPr>
        <w:t>(</w:t>
      </w:r>
      <w:r>
        <w:rPr>
          <w:rStyle w:val="hljs-number"/>
          <w:color w:val="000000"/>
        </w:rPr>
        <w:t>5</w:t>
      </w:r>
      <w:r>
        <w:rPr>
          <w:color w:val="000000"/>
        </w:rPr>
        <w:t xml:space="preserve">),              </w:t>
      </w:r>
      <w:r>
        <w:rPr>
          <w:rStyle w:val="hljs-comment"/>
          <w:color w:val="008000"/>
        </w:rPr>
        <w:t>// CLKOUT0_DIVIDE - CLKOUT5_DIVIDE: Divide amount for each CLKOUT (1-128)</w:t>
      </w:r>
    </w:p>
    <w:p w14:paraId="32F4E07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rStyle w:val="hljs-variable"/>
          <w:color w:val="008000"/>
        </w:rPr>
        <w:t>.CLKOUT1_DIVIDE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>),</w:t>
      </w:r>
    </w:p>
    <w:p w14:paraId="7754A99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.CLKOUT2_DIVIDE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>),</w:t>
      </w:r>
    </w:p>
    <w:p w14:paraId="05FA2C8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.CLKOUT3_DIVIDE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>),</w:t>
      </w:r>
    </w:p>
    <w:p w14:paraId="698B968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.CLKOUT4_DIVIDE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>),</w:t>
      </w:r>
    </w:p>
    <w:p w14:paraId="2B1B990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.CLKOUT5_DIVIDE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>),</w:t>
      </w:r>
    </w:p>
    <w:p w14:paraId="5CCB954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.CLKOUT0_DUTY_CYCLE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 xml:space="preserve">),        </w:t>
      </w:r>
      <w:r>
        <w:rPr>
          <w:rStyle w:val="hljs-comment"/>
          <w:color w:val="008000"/>
        </w:rPr>
        <w:t>// CLKOUT0_DUTY_CYCLE - CLKOUT5_DUTY_CYCLE: Duty cycle for each CLKOUT (0.001-0.999).</w:t>
      </w:r>
    </w:p>
    <w:p w14:paraId="092A09C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.CLKOUT1_DUTY_CYCLE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>),</w:t>
      </w:r>
    </w:p>
    <w:p w14:paraId="2CC4DF7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.CLKOUT2_DUTY_CYCLE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>),</w:t>
      </w:r>
    </w:p>
    <w:p w14:paraId="17BECF5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.CLKOUT3_DUTY_CYCLE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>),</w:t>
      </w:r>
    </w:p>
    <w:p w14:paraId="0E2461D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.CLKOUT4_DUTY_CYCLE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>),</w:t>
      </w:r>
    </w:p>
    <w:p w14:paraId="24CB5CC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.CLKOUT5_DUTY_CYCLE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.5</w:t>
      </w:r>
      <w:r>
        <w:rPr>
          <w:color w:val="000000"/>
        </w:rPr>
        <w:t>),</w:t>
      </w:r>
    </w:p>
    <w:p w14:paraId="28B279E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.CLKOUT0_PHASE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 xml:space="preserve">),             </w:t>
      </w:r>
      <w:r>
        <w:rPr>
          <w:rStyle w:val="hljs-comment"/>
          <w:color w:val="008000"/>
        </w:rPr>
        <w:t>// CLKOUT0_PHASE - CLKOUT5_PHASE: Phase offset for each CLKOUT (-360.000-360.000).</w:t>
      </w:r>
    </w:p>
    <w:p w14:paraId="61FAB32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.CLKOUT1_PHASE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>),</w:t>
      </w:r>
    </w:p>
    <w:p w14:paraId="69B8007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.CLKOUT2_PHASE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>),</w:t>
      </w:r>
    </w:p>
    <w:p w14:paraId="52F7980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.CLKOUT3_PHASE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>),</w:t>
      </w:r>
    </w:p>
    <w:p w14:paraId="7F8FE52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.CLKOUT4_PHASE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>),</w:t>
      </w:r>
    </w:p>
    <w:p w14:paraId="4E564A1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.CLKOUT5_PHASE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>),</w:t>
      </w:r>
    </w:p>
    <w:p w14:paraId="5F64BD8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.DIVCLK_DIVIDE</w:t>
      </w:r>
      <w:r>
        <w:rPr>
          <w:color w:val="000000"/>
        </w:rPr>
        <w:t>(</w:t>
      </w:r>
      <w:r>
        <w:rPr>
          <w:rStyle w:val="hljs-number"/>
          <w:color w:val="000000"/>
        </w:rPr>
        <w:t>1</w:t>
      </w:r>
      <w:r>
        <w:rPr>
          <w:color w:val="000000"/>
        </w:rPr>
        <w:t xml:space="preserve">),               </w:t>
      </w:r>
      <w:r>
        <w:rPr>
          <w:rStyle w:val="hljs-comment"/>
          <w:color w:val="008000"/>
        </w:rPr>
        <w:t>// Master division value, (1-56)</w:t>
      </w:r>
    </w:p>
    <w:p w14:paraId="36C6C85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.REF_JITTER1</w:t>
      </w:r>
      <w:r>
        <w:rPr>
          <w:color w:val="000000"/>
        </w:rPr>
        <w:t>(</w:t>
      </w:r>
      <w:r>
        <w:rPr>
          <w:rStyle w:val="hljs-number"/>
          <w:color w:val="000000"/>
        </w:rPr>
        <w:t>0</w:t>
      </w:r>
      <w:r>
        <w:rPr>
          <w:rStyle w:val="hljs-variable"/>
          <w:color w:val="008000"/>
        </w:rPr>
        <w:t>.0</w:t>
      </w:r>
      <w:r>
        <w:rPr>
          <w:color w:val="000000"/>
        </w:rPr>
        <w:t xml:space="preserve">),               </w:t>
      </w:r>
      <w:r>
        <w:rPr>
          <w:rStyle w:val="hljs-comment"/>
          <w:color w:val="008000"/>
        </w:rPr>
        <w:t>// Reference input jitter in UI, (0.000-0.999).</w:t>
      </w:r>
    </w:p>
    <w:p w14:paraId="0300A09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.STARTUP_WAIT</w:t>
      </w:r>
      <w:r>
        <w:rPr>
          <w:color w:val="000000"/>
        </w:rPr>
        <w:t>(</w:t>
      </w:r>
      <w:r>
        <w:rPr>
          <w:rStyle w:val="hljs-string"/>
          <w:color w:val="A31515"/>
        </w:rPr>
        <w:t>"FALSE"</w:t>
      </w:r>
      <w:r>
        <w:rPr>
          <w:color w:val="000000"/>
        </w:rPr>
        <w:t xml:space="preserve">)           </w:t>
      </w:r>
      <w:r>
        <w:rPr>
          <w:rStyle w:val="hljs-comment"/>
          <w:color w:val="008000"/>
        </w:rPr>
        <w:t>// Delay DONE until PLL Locks, ("TRUE"/"FALSE")</w:t>
      </w:r>
    </w:p>
    <w:p w14:paraId="4A1D019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clk_generator1 (</w:t>
      </w:r>
    </w:p>
    <w:p w14:paraId="55D3D88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.CLKOUT0</w:t>
      </w:r>
      <w:r>
        <w:rPr>
          <w:color w:val="000000"/>
        </w:rPr>
        <w:t xml:space="preserve">(clk200M),               </w:t>
      </w:r>
      <w:r>
        <w:rPr>
          <w:rStyle w:val="hljs-comment"/>
          <w:color w:val="008000"/>
        </w:rPr>
        <w:t>// 1-bit output: CLKOUT0</w:t>
      </w:r>
    </w:p>
    <w:p w14:paraId="3B27750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.CLKOUT1</w:t>
      </w:r>
      <w:r>
        <w:rPr>
          <w:color w:val="000000"/>
        </w:rPr>
        <w:t xml:space="preserve">(),                      </w:t>
      </w:r>
      <w:r>
        <w:rPr>
          <w:rStyle w:val="hljs-comment"/>
          <w:color w:val="008000"/>
        </w:rPr>
        <w:t>// 1-bit output: CLKOUT1</w:t>
      </w:r>
    </w:p>
    <w:p w14:paraId="73C0BB1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.CLKOUT2</w:t>
      </w:r>
      <w:r>
        <w:rPr>
          <w:color w:val="000000"/>
        </w:rPr>
        <w:t xml:space="preserve">(),                      </w:t>
      </w:r>
      <w:r>
        <w:rPr>
          <w:rStyle w:val="hljs-comment"/>
          <w:color w:val="008000"/>
        </w:rPr>
        <w:t>// 1-bit output: CLKOUT2</w:t>
      </w:r>
    </w:p>
    <w:p w14:paraId="43D7759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.CLKOUT3</w:t>
      </w:r>
      <w:r>
        <w:rPr>
          <w:color w:val="000000"/>
        </w:rPr>
        <w:t xml:space="preserve">(),                      </w:t>
      </w:r>
      <w:r>
        <w:rPr>
          <w:rStyle w:val="hljs-comment"/>
          <w:color w:val="008000"/>
        </w:rPr>
        <w:t>// 1-bit output: CLKOUT3</w:t>
      </w:r>
    </w:p>
    <w:p w14:paraId="3BC7204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.CLKOUT4</w:t>
      </w:r>
      <w:r>
        <w:rPr>
          <w:color w:val="000000"/>
        </w:rPr>
        <w:t xml:space="preserve">(),                      </w:t>
      </w:r>
      <w:r>
        <w:rPr>
          <w:rStyle w:val="hljs-comment"/>
          <w:color w:val="008000"/>
        </w:rPr>
        <w:t>// 1-bit output: CLKOUT4</w:t>
      </w:r>
    </w:p>
    <w:p w14:paraId="612D6E3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.CLKOUT5</w:t>
      </w:r>
      <w:r>
        <w:rPr>
          <w:color w:val="000000"/>
        </w:rPr>
        <w:t xml:space="preserve">(),                      </w:t>
      </w:r>
      <w:r>
        <w:rPr>
          <w:rStyle w:val="hljs-comment"/>
          <w:color w:val="008000"/>
        </w:rPr>
        <w:t>// 1-bit output: CLKOUT5</w:t>
      </w:r>
    </w:p>
    <w:p w14:paraId="26EA704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.CLKFBOUT</w:t>
      </w:r>
      <w:r>
        <w:rPr>
          <w:color w:val="000000"/>
        </w:rPr>
        <w:t xml:space="preserve">(pll_clkfb),            </w:t>
      </w:r>
      <w:r>
        <w:rPr>
          <w:rStyle w:val="hljs-comment"/>
          <w:color w:val="008000"/>
        </w:rPr>
        <w:t>// 1-bit output: Feedback clock</w:t>
      </w:r>
    </w:p>
    <w:p w14:paraId="0AE2190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.LOCKED</w:t>
      </w:r>
      <w:r>
        <w:rPr>
          <w:color w:val="000000"/>
        </w:rPr>
        <w:t xml:space="preserve">(pll_locked),             </w:t>
      </w:r>
      <w:r>
        <w:rPr>
          <w:rStyle w:val="hljs-comment"/>
          <w:color w:val="008000"/>
        </w:rPr>
        <w:t>// 1-bit output: LOCK</w:t>
      </w:r>
    </w:p>
    <w:p w14:paraId="1EE6F51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.CLKIN1</w:t>
      </w:r>
      <w:r>
        <w:rPr>
          <w:color w:val="000000"/>
        </w:rPr>
        <w:t xml:space="preserve">(clk100M),                </w:t>
      </w:r>
      <w:r>
        <w:rPr>
          <w:rStyle w:val="hljs-comment"/>
          <w:color w:val="008000"/>
        </w:rPr>
        <w:t>// 1-bit input: Input clock</w:t>
      </w:r>
    </w:p>
    <w:p w14:paraId="1D553B2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.PWRDWN</w:t>
      </w:r>
      <w:r>
        <w:rPr>
          <w:color w:val="000000"/>
        </w:rPr>
        <w:t>(</w:t>
      </w:r>
      <w:r>
        <w:rPr>
          <w:rStyle w:val="hljs-number"/>
          <w:color w:val="000000"/>
        </w:rPr>
        <w:t>1'b0</w:t>
      </w:r>
      <w:r>
        <w:rPr>
          <w:color w:val="000000"/>
        </w:rPr>
        <w:t xml:space="preserve">),                   </w:t>
      </w:r>
      <w:r>
        <w:rPr>
          <w:rStyle w:val="hljs-comment"/>
          <w:color w:val="008000"/>
        </w:rPr>
        <w:t>// 1-bit input: Power-down</w:t>
      </w:r>
    </w:p>
    <w:p w14:paraId="69CA880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.RST</w:t>
      </w:r>
      <w:r>
        <w:rPr>
          <w:color w:val="000000"/>
        </w:rPr>
        <w:t xml:space="preserve">(rstbt),                     </w:t>
      </w:r>
      <w:r>
        <w:rPr>
          <w:rStyle w:val="hljs-comment"/>
          <w:color w:val="008000"/>
        </w:rPr>
        <w:t>// 1-bit input: Reset</w:t>
      </w:r>
    </w:p>
    <w:p w14:paraId="19D0637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.CLKFBIN</w:t>
      </w:r>
      <w:r>
        <w:rPr>
          <w:color w:val="000000"/>
        </w:rPr>
        <w:t xml:space="preserve">(pll_clkfb)              </w:t>
      </w:r>
      <w:r>
        <w:rPr>
          <w:rStyle w:val="hljs-comment"/>
          <w:color w:val="008000"/>
        </w:rPr>
        <w:t>// 1-bit input: Feedback clock</w:t>
      </w:r>
    </w:p>
    <w:p w14:paraId="6A854CB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16DCB29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2BBC27D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rst;</w:t>
      </w:r>
    </w:p>
    <w:p w14:paraId="6C514CE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rst = ~pll_locked;</w:t>
      </w:r>
    </w:p>
    <w:p w14:paraId="0600260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EC02BA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clk_200M;</w:t>
      </w:r>
    </w:p>
    <w:p w14:paraId="3D58176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BUFG BUFG_200M (</w:t>
      </w:r>
    </w:p>
    <w:p w14:paraId="778609C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.O</w:t>
      </w:r>
      <w:r>
        <w:rPr>
          <w:color w:val="000000"/>
        </w:rPr>
        <w:t>(clk_200M),</w:t>
      </w:r>
    </w:p>
    <w:p w14:paraId="6C31145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.I</w:t>
      </w:r>
      <w:r>
        <w:rPr>
          <w:color w:val="000000"/>
        </w:rPr>
        <w:t>(clk200M)</w:t>
      </w:r>
    </w:p>
    <w:p w14:paraId="31E5542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45D9FED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57131B9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1315FEE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DE1446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rx_clk, rx_clk_5x;</w:t>
      </w:r>
    </w:p>
    <w:p w14:paraId="560A04C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rx_red, rx_green, rx_blue;</w:t>
      </w:r>
    </w:p>
    <w:p w14:paraId="596511B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rx_dv, rx_hs, rx_vs;</w:t>
      </w:r>
    </w:p>
    <w:p w14:paraId="15657CC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rx_status;</w:t>
      </w:r>
    </w:p>
    <w:p w14:paraId="7170122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hdmi_rx hdmi_rx_0(</w:t>
      </w:r>
    </w:p>
    <w:p w14:paraId="7375C07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.clk_200M</w:t>
      </w:r>
      <w:r>
        <w:rPr>
          <w:color w:val="000000"/>
        </w:rPr>
        <w:t>(clk_200M),</w:t>
      </w:r>
    </w:p>
    <w:p w14:paraId="076605D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.rst</w:t>
      </w:r>
      <w:r>
        <w:rPr>
          <w:color w:val="000000"/>
        </w:rPr>
        <w:t>(rst),</w:t>
      </w:r>
    </w:p>
    <w:p w14:paraId="6FFA531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.hdmi_rx_cec</w:t>
      </w:r>
      <w:r>
        <w:rPr>
          <w:color w:val="000000"/>
        </w:rPr>
        <w:t>(hdmi_rx_cec),</w:t>
      </w:r>
    </w:p>
    <w:p w14:paraId="715227E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.hdmi_rx_hpd</w:t>
      </w:r>
      <w:r>
        <w:rPr>
          <w:color w:val="000000"/>
        </w:rPr>
        <w:t>(hdmi_rx_hpd),</w:t>
      </w:r>
    </w:p>
    <w:p w14:paraId="77D138F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.hdmi_rx_scl</w:t>
      </w:r>
      <w:r>
        <w:rPr>
          <w:color w:val="000000"/>
        </w:rPr>
        <w:t>(hdmi_rx_scl),</w:t>
      </w:r>
    </w:p>
    <w:p w14:paraId="3082F4D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.hdmi_rx_sda</w:t>
      </w:r>
      <w:r>
        <w:rPr>
          <w:color w:val="000000"/>
        </w:rPr>
        <w:t>(hdmi_rx_sda),</w:t>
      </w:r>
    </w:p>
    <w:p w14:paraId="2AF7638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rStyle w:val="hljs-variable"/>
          <w:color w:val="008000"/>
        </w:rPr>
        <w:t>.hdmi_rx_clk_p</w:t>
      </w:r>
      <w:r>
        <w:rPr>
          <w:color w:val="000000"/>
        </w:rPr>
        <w:t>(hdmi_rx_clk_p),</w:t>
      </w:r>
    </w:p>
    <w:p w14:paraId="6FB1E4D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.hdmi_rx_clk_n</w:t>
      </w:r>
      <w:r>
        <w:rPr>
          <w:color w:val="000000"/>
        </w:rPr>
        <w:t>(hdmi_rx_clk_n),</w:t>
      </w:r>
    </w:p>
    <w:p w14:paraId="16A5122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.hdmi_rx_d0_p</w:t>
      </w:r>
      <w:r>
        <w:rPr>
          <w:color w:val="000000"/>
        </w:rPr>
        <w:t>(hdmi_rx_d0_p),</w:t>
      </w:r>
    </w:p>
    <w:p w14:paraId="55B63A5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.hdmi_rx_d0_n</w:t>
      </w:r>
      <w:r>
        <w:rPr>
          <w:color w:val="000000"/>
        </w:rPr>
        <w:t>(hdmi_rx_d0_n),</w:t>
      </w:r>
    </w:p>
    <w:p w14:paraId="4AE9AD3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.hdmi_rx_d1_p</w:t>
      </w:r>
      <w:r>
        <w:rPr>
          <w:color w:val="000000"/>
        </w:rPr>
        <w:t>(hdmi_rx_d1_p),</w:t>
      </w:r>
    </w:p>
    <w:p w14:paraId="01A80AD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.hdmi_rx_d1_n</w:t>
      </w:r>
      <w:r>
        <w:rPr>
          <w:color w:val="000000"/>
        </w:rPr>
        <w:t>(hdmi_rx_d1_n),</w:t>
      </w:r>
    </w:p>
    <w:p w14:paraId="26B5132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.hdmi_rx_d2_p</w:t>
      </w:r>
      <w:r>
        <w:rPr>
          <w:color w:val="000000"/>
        </w:rPr>
        <w:t>(hdmi_rx_d2_p),</w:t>
      </w:r>
    </w:p>
    <w:p w14:paraId="0BAD983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.hdmi_rx_d2_n</w:t>
      </w:r>
      <w:r>
        <w:rPr>
          <w:color w:val="000000"/>
        </w:rPr>
        <w:t>(hdmi_rx_d2_n),</w:t>
      </w:r>
    </w:p>
    <w:p w14:paraId="1DB5466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.rx_clk</w:t>
      </w:r>
      <w:r>
        <w:rPr>
          <w:color w:val="000000"/>
        </w:rPr>
        <w:t>(rx_clk),</w:t>
      </w:r>
    </w:p>
    <w:p w14:paraId="4E5B3D3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.rx_clk_5x</w:t>
      </w:r>
      <w:r>
        <w:rPr>
          <w:color w:val="000000"/>
        </w:rPr>
        <w:t>(rx_clk_5x),</w:t>
      </w:r>
    </w:p>
    <w:p w14:paraId="1D47597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.rx_red</w:t>
      </w:r>
      <w:r>
        <w:rPr>
          <w:color w:val="000000"/>
        </w:rPr>
        <w:t>(rx_red),</w:t>
      </w:r>
    </w:p>
    <w:p w14:paraId="5540893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.rx_green</w:t>
      </w:r>
      <w:r>
        <w:rPr>
          <w:color w:val="000000"/>
        </w:rPr>
        <w:t>(rx_green),</w:t>
      </w:r>
    </w:p>
    <w:p w14:paraId="27DCF26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.rx_blue</w:t>
      </w:r>
      <w:r>
        <w:rPr>
          <w:color w:val="000000"/>
        </w:rPr>
        <w:t>(rx_blue),</w:t>
      </w:r>
    </w:p>
    <w:p w14:paraId="624C10B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.rx_dv</w:t>
      </w:r>
      <w:r>
        <w:rPr>
          <w:color w:val="000000"/>
        </w:rPr>
        <w:t>(rx_dv),</w:t>
      </w:r>
    </w:p>
    <w:p w14:paraId="1B2A184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.rx_hs</w:t>
      </w:r>
      <w:r>
        <w:rPr>
          <w:color w:val="000000"/>
        </w:rPr>
        <w:t>(rx_hs),</w:t>
      </w:r>
    </w:p>
    <w:p w14:paraId="38F1D61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.rx_vs</w:t>
      </w:r>
      <w:r>
        <w:rPr>
          <w:color w:val="000000"/>
        </w:rPr>
        <w:t>(rx_vs),</w:t>
      </w:r>
    </w:p>
    <w:p w14:paraId="30AF5E6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.rx_status</w:t>
      </w:r>
      <w:r>
        <w:rPr>
          <w:color w:val="000000"/>
        </w:rPr>
        <w:t>(rx_status)</w:t>
      </w:r>
    </w:p>
    <w:p w14:paraId="52C5E07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0C41653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3D5A27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localparam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integer</w:t>
      </w:r>
      <w:r>
        <w:rPr>
          <w:color w:val="000000"/>
        </w:rPr>
        <w:t xml:space="preserve"> FIR_LINE_WIDTH = </w:t>
      </w:r>
      <w:r>
        <w:rPr>
          <w:rStyle w:val="hljs-number"/>
          <w:color w:val="000000"/>
        </w:rPr>
        <w:t>2048</w:t>
      </w:r>
      <w:r>
        <w:rPr>
          <w:color w:val="000000"/>
        </w:rPr>
        <w:t>;</w:t>
      </w:r>
    </w:p>
    <w:p w14:paraId="75C75A4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localparam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integer</w:t>
      </w:r>
      <w:r>
        <w:rPr>
          <w:color w:val="000000"/>
        </w:rPr>
        <w:t xml:space="preserve"> FIR_ADDR_WIDTH = </w:t>
      </w:r>
      <w:r>
        <w:rPr>
          <w:rStyle w:val="hljs-number"/>
          <w:color w:val="000000"/>
        </w:rPr>
        <w:t>11</w:t>
      </w:r>
      <w:r>
        <w:rPr>
          <w:color w:val="000000"/>
        </w:rPr>
        <w:t>;</w:t>
      </w:r>
    </w:p>
    <w:p w14:paraId="7BDEE02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304954E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rgb2y_dv;</w:t>
      </w:r>
    </w:p>
    <w:p w14:paraId="084A6EE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rgb2y_hs;</w:t>
      </w:r>
    </w:p>
    <w:p w14:paraId="2A8D064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rgb2y_vs;</w:t>
      </w:r>
    </w:p>
    <w:p w14:paraId="7F36CFB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rgb2y_y;</w:t>
      </w:r>
    </w:p>
    <w:p w14:paraId="74CCB92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399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coeff_wire;</w:t>
      </w:r>
    </w:p>
    <w:p w14:paraId="6CE9485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fir_coeff_00;</w:t>
      </w:r>
    </w:p>
    <w:p w14:paraId="4C8A279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fir_coeff_01;</w:t>
      </w:r>
    </w:p>
    <w:p w14:paraId="6B1CFBC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fir_coeff_02;</w:t>
      </w:r>
    </w:p>
    <w:p w14:paraId="51F314A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fir_coeff_03;</w:t>
      </w:r>
    </w:p>
    <w:p w14:paraId="756BEFC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fir_coeff_04;</w:t>
      </w:r>
    </w:p>
    <w:p w14:paraId="48D9BBF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fir_coeff_10;</w:t>
      </w:r>
    </w:p>
    <w:p w14:paraId="640BFE1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fir_coeff_11;</w:t>
      </w:r>
    </w:p>
    <w:p w14:paraId="3B1EB32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fir_coeff_12;</w:t>
      </w:r>
    </w:p>
    <w:p w14:paraId="23CAFAD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fir_coeff_13;</w:t>
      </w:r>
    </w:p>
    <w:p w14:paraId="3D05DBA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fir_coeff_14;</w:t>
      </w:r>
    </w:p>
    <w:p w14:paraId="24C77AF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fir_coeff_20;</w:t>
      </w:r>
    </w:p>
    <w:p w14:paraId="13C4460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fir_coeff_21;</w:t>
      </w:r>
    </w:p>
    <w:p w14:paraId="6BBEF8D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fir_coeff_22;</w:t>
      </w:r>
    </w:p>
    <w:p w14:paraId="185C635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fir_coeff_23;</w:t>
      </w:r>
    </w:p>
    <w:p w14:paraId="2B5AB16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fir_coeff_24;</w:t>
      </w:r>
    </w:p>
    <w:p w14:paraId="515599B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fir_coeff_30;</w:t>
      </w:r>
    </w:p>
    <w:p w14:paraId="5BF793C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fir_coeff_31;</w:t>
      </w:r>
    </w:p>
    <w:p w14:paraId="43EDAC1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fir_coeff_32;</w:t>
      </w:r>
    </w:p>
    <w:p w14:paraId="0FEEA91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fir_coeff_33;</w:t>
      </w:r>
    </w:p>
    <w:p w14:paraId="51D8E76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fir_coeff_34;</w:t>
      </w:r>
    </w:p>
    <w:p w14:paraId="0932991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fir_coeff_40;</w:t>
      </w:r>
    </w:p>
    <w:p w14:paraId="7528AB9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fir_coeff_41;</w:t>
      </w:r>
    </w:p>
    <w:p w14:paraId="344B0F8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fir_coeff_42;</w:t>
      </w:r>
    </w:p>
    <w:p w14:paraId="3E9F81E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fir_coeff_43;</w:t>
      </w:r>
    </w:p>
    <w:p w14:paraId="0846C52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fir_coeff_44;</w:t>
      </w:r>
    </w:p>
    <w:p w14:paraId="1E05001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0E062C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current_pixel;</w:t>
      </w:r>
    </w:p>
    <w:p w14:paraId="7B3ADEA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line_1_pixel;</w:t>
      </w:r>
    </w:p>
    <w:p w14:paraId="1C7DD0B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line_2_pixel;</w:t>
      </w:r>
    </w:p>
    <w:p w14:paraId="21BCE11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line_3_pixel;</w:t>
      </w:r>
    </w:p>
    <w:p w14:paraId="6614C6D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line_4_pixel;</w:t>
      </w:r>
    </w:p>
    <w:p w14:paraId="461CED8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linebuf_dv;</w:t>
      </w:r>
    </w:p>
    <w:p w14:paraId="5ED0986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linebuf_hs;</w:t>
      </w:r>
    </w:p>
    <w:p w14:paraId="03736AC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linebuf_vs;</w:t>
      </w:r>
    </w:p>
    <w:p w14:paraId="7DD4397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51ACAC7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24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fir_pixel_0;</w:t>
      </w:r>
    </w:p>
    <w:p w14:paraId="6862552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24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fir_pixel_1;</w:t>
      </w:r>
    </w:p>
    <w:p w14:paraId="1F68E0C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24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fir_pixel_2;</w:t>
      </w:r>
    </w:p>
    <w:p w14:paraId="1583191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24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fir_pixel_3;</w:t>
      </w:r>
    </w:p>
    <w:p w14:paraId="6165698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signed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24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fir_pixel_4;</w:t>
      </w:r>
    </w:p>
    <w:p w14:paraId="0A8F584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3839B67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fir_out_sat;</w:t>
      </w:r>
    </w:p>
    <w:p w14:paraId="191AC37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fir_dv;</w:t>
      </w:r>
    </w:p>
    <w:p w14:paraId="32C853F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fir_hs;</w:t>
      </w:r>
    </w:p>
    <w:p w14:paraId="4A4AE28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fir_vs;</w:t>
      </w:r>
    </w:p>
    <w:p w14:paraId="35E067A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7CF51DA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tx_red;</w:t>
      </w:r>
    </w:p>
    <w:p w14:paraId="627F5B0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tx_green;</w:t>
      </w:r>
    </w:p>
    <w:p w14:paraId="4AD4AB0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[</w:t>
      </w:r>
      <w:r>
        <w:rPr>
          <w:rStyle w:val="hljs-number"/>
          <w:color w:val="000000"/>
        </w:rPr>
        <w:t>7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 tx_blue;</w:t>
      </w:r>
    </w:p>
    <w:p w14:paraId="5BB148C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tx_dv;</w:t>
      </w:r>
    </w:p>
    <w:p w14:paraId="3B4237C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tx_hs;</w:t>
      </w:r>
    </w:p>
    <w:p w14:paraId="7663020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wire</w:t>
      </w:r>
      <w:r>
        <w:rPr>
          <w:color w:val="000000"/>
        </w:rPr>
        <w:t xml:space="preserve"> tx_vs;</w:t>
      </w:r>
    </w:p>
    <w:p w14:paraId="4F51582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7EAF9E0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cpu_hdmi_system_sv processor_inst (</w:t>
      </w:r>
    </w:p>
    <w:p w14:paraId="324DF51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.rstbtn</w:t>
      </w:r>
      <w:r>
        <w:rPr>
          <w:color w:val="000000"/>
        </w:rPr>
        <w:t>(rstbt),</w:t>
      </w:r>
    </w:p>
    <w:p w14:paraId="73C0541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.clk_in</w:t>
      </w:r>
      <w:r>
        <w:rPr>
          <w:color w:val="000000"/>
        </w:rPr>
        <w:t>(clk100M),</w:t>
      </w:r>
    </w:p>
    <w:p w14:paraId="3466BCF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.uart_rx</w:t>
      </w:r>
      <w:r>
        <w:rPr>
          <w:color w:val="000000"/>
        </w:rPr>
        <w:t>(uart_rxd),</w:t>
      </w:r>
    </w:p>
    <w:p w14:paraId="646B213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.uart_tx</w:t>
      </w:r>
      <w:r>
        <w:rPr>
          <w:color w:val="000000"/>
        </w:rPr>
        <w:t>(uart_txd),</w:t>
      </w:r>
    </w:p>
    <w:p w14:paraId="7CE65FF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.coeff_out_0</w:t>
      </w:r>
      <w:r>
        <w:rPr>
          <w:color w:val="000000"/>
        </w:rPr>
        <w:t>(coeff_wire)</w:t>
      </w:r>
    </w:p>
    <w:p w14:paraId="2CFCAC4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7468D02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7406CEF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fir_coeff_00 = coeff_wire[</w:t>
      </w:r>
      <w:r>
        <w:rPr>
          <w:rStyle w:val="hljs-number"/>
          <w:color w:val="000000"/>
        </w:rPr>
        <w:t>15</w:t>
      </w:r>
      <w:r>
        <w:rPr>
          <w:color w:val="000000"/>
        </w:rPr>
        <w:t>:</w:t>
      </w:r>
      <w:r>
        <w:rPr>
          <w:rStyle w:val="hljs-number"/>
          <w:color w:val="000000"/>
        </w:rPr>
        <w:t>0</w:t>
      </w:r>
      <w:r>
        <w:rPr>
          <w:color w:val="000000"/>
        </w:rPr>
        <w:t>];</w:t>
      </w:r>
    </w:p>
    <w:p w14:paraId="443E052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fir_coeff_01 = coeff_wire[</w:t>
      </w:r>
      <w:r>
        <w:rPr>
          <w:rStyle w:val="hljs-number"/>
          <w:color w:val="000000"/>
        </w:rPr>
        <w:t>31</w:t>
      </w:r>
      <w:r>
        <w:rPr>
          <w:color w:val="000000"/>
        </w:rPr>
        <w:t>:</w:t>
      </w:r>
      <w:r>
        <w:rPr>
          <w:rStyle w:val="hljs-number"/>
          <w:color w:val="000000"/>
        </w:rPr>
        <w:t>16</w:t>
      </w:r>
      <w:r>
        <w:rPr>
          <w:color w:val="000000"/>
        </w:rPr>
        <w:t>];</w:t>
      </w:r>
    </w:p>
    <w:p w14:paraId="1A57E6D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fir_coeff_02 = coeff_wire[</w:t>
      </w:r>
      <w:r>
        <w:rPr>
          <w:rStyle w:val="hljs-number"/>
          <w:color w:val="000000"/>
        </w:rPr>
        <w:t>47</w:t>
      </w:r>
      <w:r>
        <w:rPr>
          <w:color w:val="000000"/>
        </w:rPr>
        <w:t>:</w:t>
      </w:r>
      <w:r>
        <w:rPr>
          <w:rStyle w:val="hljs-number"/>
          <w:color w:val="000000"/>
        </w:rPr>
        <w:t>32</w:t>
      </w:r>
      <w:r>
        <w:rPr>
          <w:color w:val="000000"/>
        </w:rPr>
        <w:t>];</w:t>
      </w:r>
    </w:p>
    <w:p w14:paraId="394042E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fir_coeff_03 = coeff_wire[</w:t>
      </w:r>
      <w:r>
        <w:rPr>
          <w:rStyle w:val="hljs-number"/>
          <w:color w:val="000000"/>
        </w:rPr>
        <w:t>63</w:t>
      </w:r>
      <w:r>
        <w:rPr>
          <w:color w:val="000000"/>
        </w:rPr>
        <w:t>:</w:t>
      </w:r>
      <w:r>
        <w:rPr>
          <w:rStyle w:val="hljs-number"/>
          <w:color w:val="000000"/>
        </w:rPr>
        <w:t>48</w:t>
      </w:r>
      <w:r>
        <w:rPr>
          <w:color w:val="000000"/>
        </w:rPr>
        <w:t>];</w:t>
      </w:r>
    </w:p>
    <w:p w14:paraId="7153DF4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fir_coeff_04 = coeff_wire[</w:t>
      </w:r>
      <w:r>
        <w:rPr>
          <w:rStyle w:val="hljs-number"/>
          <w:color w:val="000000"/>
        </w:rPr>
        <w:t>79</w:t>
      </w:r>
      <w:r>
        <w:rPr>
          <w:color w:val="000000"/>
        </w:rPr>
        <w:t>:</w:t>
      </w:r>
      <w:r>
        <w:rPr>
          <w:rStyle w:val="hljs-number"/>
          <w:color w:val="000000"/>
        </w:rPr>
        <w:t>64</w:t>
      </w:r>
      <w:r>
        <w:rPr>
          <w:color w:val="000000"/>
        </w:rPr>
        <w:t>];</w:t>
      </w:r>
    </w:p>
    <w:p w14:paraId="39AA741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fir_coeff_10 = coeff_wire[</w:t>
      </w:r>
      <w:r>
        <w:rPr>
          <w:rStyle w:val="hljs-number"/>
          <w:color w:val="000000"/>
        </w:rPr>
        <w:t>95</w:t>
      </w:r>
      <w:r>
        <w:rPr>
          <w:color w:val="000000"/>
        </w:rPr>
        <w:t>:</w:t>
      </w:r>
      <w:r>
        <w:rPr>
          <w:rStyle w:val="hljs-number"/>
          <w:color w:val="000000"/>
        </w:rPr>
        <w:t>80</w:t>
      </w:r>
      <w:r>
        <w:rPr>
          <w:color w:val="000000"/>
        </w:rPr>
        <w:t>];</w:t>
      </w:r>
    </w:p>
    <w:p w14:paraId="5B33D45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fir_coeff_11 = coeff_wire[</w:t>
      </w:r>
      <w:r>
        <w:rPr>
          <w:rStyle w:val="hljs-number"/>
          <w:color w:val="000000"/>
        </w:rPr>
        <w:t>111</w:t>
      </w:r>
      <w:r>
        <w:rPr>
          <w:color w:val="000000"/>
        </w:rPr>
        <w:t>:</w:t>
      </w:r>
      <w:r>
        <w:rPr>
          <w:rStyle w:val="hljs-number"/>
          <w:color w:val="000000"/>
        </w:rPr>
        <w:t>96</w:t>
      </w:r>
      <w:r>
        <w:rPr>
          <w:color w:val="000000"/>
        </w:rPr>
        <w:t>];</w:t>
      </w:r>
    </w:p>
    <w:p w14:paraId="6E660CD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fir_coeff_12 = coeff_wire[</w:t>
      </w:r>
      <w:r>
        <w:rPr>
          <w:rStyle w:val="hljs-number"/>
          <w:color w:val="000000"/>
        </w:rPr>
        <w:t>127</w:t>
      </w:r>
      <w:r>
        <w:rPr>
          <w:color w:val="000000"/>
        </w:rPr>
        <w:t>:</w:t>
      </w:r>
      <w:r>
        <w:rPr>
          <w:rStyle w:val="hljs-number"/>
          <w:color w:val="000000"/>
        </w:rPr>
        <w:t>112</w:t>
      </w:r>
      <w:r>
        <w:rPr>
          <w:color w:val="000000"/>
        </w:rPr>
        <w:t>];</w:t>
      </w:r>
    </w:p>
    <w:p w14:paraId="5C07318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fir_coeff_13 = coeff_wire[</w:t>
      </w:r>
      <w:r>
        <w:rPr>
          <w:rStyle w:val="hljs-number"/>
          <w:color w:val="000000"/>
        </w:rPr>
        <w:t>143</w:t>
      </w:r>
      <w:r>
        <w:rPr>
          <w:color w:val="000000"/>
        </w:rPr>
        <w:t>:</w:t>
      </w:r>
      <w:r>
        <w:rPr>
          <w:rStyle w:val="hljs-number"/>
          <w:color w:val="000000"/>
        </w:rPr>
        <w:t>128</w:t>
      </w:r>
      <w:r>
        <w:rPr>
          <w:color w:val="000000"/>
        </w:rPr>
        <w:t>];</w:t>
      </w:r>
    </w:p>
    <w:p w14:paraId="1B04D6E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fir_coeff_14 = coeff_wire[</w:t>
      </w:r>
      <w:r>
        <w:rPr>
          <w:rStyle w:val="hljs-number"/>
          <w:color w:val="000000"/>
        </w:rPr>
        <w:t>159</w:t>
      </w:r>
      <w:r>
        <w:rPr>
          <w:color w:val="000000"/>
        </w:rPr>
        <w:t>:</w:t>
      </w:r>
      <w:r>
        <w:rPr>
          <w:rStyle w:val="hljs-number"/>
          <w:color w:val="000000"/>
        </w:rPr>
        <w:t>144</w:t>
      </w:r>
      <w:r>
        <w:rPr>
          <w:color w:val="000000"/>
        </w:rPr>
        <w:t>];</w:t>
      </w:r>
    </w:p>
    <w:p w14:paraId="23B505E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fir_coeff_20 = coeff_wire[</w:t>
      </w:r>
      <w:r>
        <w:rPr>
          <w:rStyle w:val="hljs-number"/>
          <w:color w:val="000000"/>
        </w:rPr>
        <w:t>175</w:t>
      </w:r>
      <w:r>
        <w:rPr>
          <w:color w:val="000000"/>
        </w:rPr>
        <w:t>:</w:t>
      </w:r>
      <w:r>
        <w:rPr>
          <w:rStyle w:val="hljs-number"/>
          <w:color w:val="000000"/>
        </w:rPr>
        <w:t>160</w:t>
      </w:r>
      <w:r>
        <w:rPr>
          <w:color w:val="000000"/>
        </w:rPr>
        <w:t>];</w:t>
      </w:r>
    </w:p>
    <w:p w14:paraId="72AF57C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fir_coeff_21 = coeff_wire[</w:t>
      </w:r>
      <w:r>
        <w:rPr>
          <w:rStyle w:val="hljs-number"/>
          <w:color w:val="000000"/>
        </w:rPr>
        <w:t>191</w:t>
      </w:r>
      <w:r>
        <w:rPr>
          <w:color w:val="000000"/>
        </w:rPr>
        <w:t>:</w:t>
      </w:r>
      <w:r>
        <w:rPr>
          <w:rStyle w:val="hljs-number"/>
          <w:color w:val="000000"/>
        </w:rPr>
        <w:t>176</w:t>
      </w:r>
      <w:r>
        <w:rPr>
          <w:color w:val="000000"/>
        </w:rPr>
        <w:t>];</w:t>
      </w:r>
    </w:p>
    <w:p w14:paraId="4BC7AC0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fir_coeff_22 = coeff_wire[</w:t>
      </w:r>
      <w:r>
        <w:rPr>
          <w:rStyle w:val="hljs-number"/>
          <w:color w:val="000000"/>
        </w:rPr>
        <w:t>207</w:t>
      </w:r>
      <w:r>
        <w:rPr>
          <w:color w:val="000000"/>
        </w:rPr>
        <w:t>:</w:t>
      </w:r>
      <w:r>
        <w:rPr>
          <w:rStyle w:val="hljs-number"/>
          <w:color w:val="000000"/>
        </w:rPr>
        <w:t>192</w:t>
      </w:r>
      <w:r>
        <w:rPr>
          <w:color w:val="000000"/>
        </w:rPr>
        <w:t>];</w:t>
      </w:r>
    </w:p>
    <w:p w14:paraId="4620A6F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fir_coeff_23 = coeff_wire[</w:t>
      </w:r>
      <w:r>
        <w:rPr>
          <w:rStyle w:val="hljs-number"/>
          <w:color w:val="000000"/>
        </w:rPr>
        <w:t>223</w:t>
      </w:r>
      <w:r>
        <w:rPr>
          <w:color w:val="000000"/>
        </w:rPr>
        <w:t>:</w:t>
      </w:r>
      <w:r>
        <w:rPr>
          <w:rStyle w:val="hljs-number"/>
          <w:color w:val="000000"/>
        </w:rPr>
        <w:t>208</w:t>
      </w:r>
      <w:r>
        <w:rPr>
          <w:color w:val="000000"/>
        </w:rPr>
        <w:t>];</w:t>
      </w:r>
    </w:p>
    <w:p w14:paraId="6DB26B0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fir_coeff_24 = coeff_wire[</w:t>
      </w:r>
      <w:r>
        <w:rPr>
          <w:rStyle w:val="hljs-number"/>
          <w:color w:val="000000"/>
        </w:rPr>
        <w:t>239</w:t>
      </w:r>
      <w:r>
        <w:rPr>
          <w:color w:val="000000"/>
        </w:rPr>
        <w:t>:</w:t>
      </w:r>
      <w:r>
        <w:rPr>
          <w:rStyle w:val="hljs-number"/>
          <w:color w:val="000000"/>
        </w:rPr>
        <w:t>224</w:t>
      </w:r>
      <w:r>
        <w:rPr>
          <w:color w:val="000000"/>
        </w:rPr>
        <w:t>];</w:t>
      </w:r>
    </w:p>
    <w:p w14:paraId="70C1042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fir_coeff_30 = coeff_wire[</w:t>
      </w:r>
      <w:r>
        <w:rPr>
          <w:rStyle w:val="hljs-number"/>
          <w:color w:val="000000"/>
        </w:rPr>
        <w:t>255</w:t>
      </w:r>
      <w:r>
        <w:rPr>
          <w:color w:val="000000"/>
        </w:rPr>
        <w:t>:</w:t>
      </w:r>
      <w:r>
        <w:rPr>
          <w:rStyle w:val="hljs-number"/>
          <w:color w:val="000000"/>
        </w:rPr>
        <w:t>240</w:t>
      </w:r>
      <w:r>
        <w:rPr>
          <w:color w:val="000000"/>
        </w:rPr>
        <w:t>];</w:t>
      </w:r>
    </w:p>
    <w:p w14:paraId="37C9E5F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fir_coeff_31 = coeff_wire[</w:t>
      </w:r>
      <w:r>
        <w:rPr>
          <w:rStyle w:val="hljs-number"/>
          <w:color w:val="000000"/>
        </w:rPr>
        <w:t>271</w:t>
      </w:r>
      <w:r>
        <w:rPr>
          <w:color w:val="000000"/>
        </w:rPr>
        <w:t>:</w:t>
      </w:r>
      <w:r>
        <w:rPr>
          <w:rStyle w:val="hljs-number"/>
          <w:color w:val="000000"/>
        </w:rPr>
        <w:t>256</w:t>
      </w:r>
      <w:r>
        <w:rPr>
          <w:color w:val="000000"/>
        </w:rPr>
        <w:t>];</w:t>
      </w:r>
    </w:p>
    <w:p w14:paraId="5788612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fir_coeff_32 = coeff_wire[</w:t>
      </w:r>
      <w:r>
        <w:rPr>
          <w:rStyle w:val="hljs-number"/>
          <w:color w:val="000000"/>
        </w:rPr>
        <w:t>287</w:t>
      </w:r>
      <w:r>
        <w:rPr>
          <w:color w:val="000000"/>
        </w:rPr>
        <w:t>:</w:t>
      </w:r>
      <w:r>
        <w:rPr>
          <w:rStyle w:val="hljs-number"/>
          <w:color w:val="000000"/>
        </w:rPr>
        <w:t>272</w:t>
      </w:r>
      <w:r>
        <w:rPr>
          <w:color w:val="000000"/>
        </w:rPr>
        <w:t>];</w:t>
      </w:r>
    </w:p>
    <w:p w14:paraId="26037A3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fir_coeff_33 = coeff_wire[</w:t>
      </w:r>
      <w:r>
        <w:rPr>
          <w:rStyle w:val="hljs-number"/>
          <w:color w:val="000000"/>
        </w:rPr>
        <w:t>303</w:t>
      </w:r>
      <w:r>
        <w:rPr>
          <w:color w:val="000000"/>
        </w:rPr>
        <w:t>:</w:t>
      </w:r>
      <w:r>
        <w:rPr>
          <w:rStyle w:val="hljs-number"/>
          <w:color w:val="000000"/>
        </w:rPr>
        <w:t>288</w:t>
      </w:r>
      <w:r>
        <w:rPr>
          <w:color w:val="000000"/>
        </w:rPr>
        <w:t>];</w:t>
      </w:r>
    </w:p>
    <w:p w14:paraId="6E739B0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fir_coeff_34 = coeff_wire[</w:t>
      </w:r>
      <w:r>
        <w:rPr>
          <w:rStyle w:val="hljs-number"/>
          <w:color w:val="000000"/>
        </w:rPr>
        <w:t>319</w:t>
      </w:r>
      <w:r>
        <w:rPr>
          <w:color w:val="000000"/>
        </w:rPr>
        <w:t>:</w:t>
      </w:r>
      <w:r>
        <w:rPr>
          <w:rStyle w:val="hljs-number"/>
          <w:color w:val="000000"/>
        </w:rPr>
        <w:t>304</w:t>
      </w:r>
      <w:r>
        <w:rPr>
          <w:color w:val="000000"/>
        </w:rPr>
        <w:t>];</w:t>
      </w:r>
    </w:p>
    <w:p w14:paraId="640ED3E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fir_coeff_40 = coeff_wire[</w:t>
      </w:r>
      <w:r>
        <w:rPr>
          <w:rStyle w:val="hljs-number"/>
          <w:color w:val="000000"/>
        </w:rPr>
        <w:t>335</w:t>
      </w:r>
      <w:r>
        <w:rPr>
          <w:color w:val="000000"/>
        </w:rPr>
        <w:t>:</w:t>
      </w:r>
      <w:r>
        <w:rPr>
          <w:rStyle w:val="hljs-number"/>
          <w:color w:val="000000"/>
        </w:rPr>
        <w:t>320</w:t>
      </w:r>
      <w:r>
        <w:rPr>
          <w:color w:val="000000"/>
        </w:rPr>
        <w:t>];</w:t>
      </w:r>
    </w:p>
    <w:p w14:paraId="27E40AA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fir_coeff_41 = coeff_wire[</w:t>
      </w:r>
      <w:r>
        <w:rPr>
          <w:rStyle w:val="hljs-number"/>
          <w:color w:val="000000"/>
        </w:rPr>
        <w:t>351</w:t>
      </w:r>
      <w:r>
        <w:rPr>
          <w:color w:val="000000"/>
        </w:rPr>
        <w:t>:</w:t>
      </w:r>
      <w:r>
        <w:rPr>
          <w:rStyle w:val="hljs-number"/>
          <w:color w:val="000000"/>
        </w:rPr>
        <w:t>336</w:t>
      </w:r>
      <w:r>
        <w:rPr>
          <w:color w:val="000000"/>
        </w:rPr>
        <w:t>];</w:t>
      </w:r>
    </w:p>
    <w:p w14:paraId="727A6CC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fir_coeff_42 = coeff_wire[</w:t>
      </w:r>
      <w:r>
        <w:rPr>
          <w:rStyle w:val="hljs-number"/>
          <w:color w:val="000000"/>
        </w:rPr>
        <w:t>367</w:t>
      </w:r>
      <w:r>
        <w:rPr>
          <w:color w:val="000000"/>
        </w:rPr>
        <w:t>:</w:t>
      </w:r>
      <w:r>
        <w:rPr>
          <w:rStyle w:val="hljs-number"/>
          <w:color w:val="000000"/>
        </w:rPr>
        <w:t>352</w:t>
      </w:r>
      <w:r>
        <w:rPr>
          <w:color w:val="000000"/>
        </w:rPr>
        <w:t>];</w:t>
      </w:r>
    </w:p>
    <w:p w14:paraId="5DAD127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fir_coeff_43 = coeff_wire[</w:t>
      </w:r>
      <w:r>
        <w:rPr>
          <w:rStyle w:val="hljs-number"/>
          <w:color w:val="000000"/>
        </w:rPr>
        <w:t>383</w:t>
      </w:r>
      <w:r>
        <w:rPr>
          <w:color w:val="000000"/>
        </w:rPr>
        <w:t>:</w:t>
      </w:r>
      <w:r>
        <w:rPr>
          <w:rStyle w:val="hljs-number"/>
          <w:color w:val="000000"/>
        </w:rPr>
        <w:t>368</w:t>
      </w:r>
      <w:r>
        <w:rPr>
          <w:color w:val="000000"/>
        </w:rPr>
        <w:t>];</w:t>
      </w:r>
    </w:p>
    <w:p w14:paraId="53AB6F1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fir_coeff_44 = coeff_wire[</w:t>
      </w:r>
      <w:r>
        <w:rPr>
          <w:rStyle w:val="hljs-number"/>
          <w:color w:val="000000"/>
        </w:rPr>
        <w:t>399</w:t>
      </w:r>
      <w:r>
        <w:rPr>
          <w:color w:val="000000"/>
        </w:rPr>
        <w:t>:</w:t>
      </w:r>
      <w:r>
        <w:rPr>
          <w:rStyle w:val="hljs-number"/>
          <w:color w:val="000000"/>
        </w:rPr>
        <w:t>384</w:t>
      </w:r>
      <w:r>
        <w:rPr>
          <w:color w:val="000000"/>
        </w:rPr>
        <w:t>];</w:t>
      </w:r>
    </w:p>
    <w:p w14:paraId="72D2E20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1F37459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fir_pixel_0 = {</w:t>
      </w:r>
      <w:r>
        <w:rPr>
          <w:rStyle w:val="hljs-number"/>
          <w:color w:val="000000"/>
        </w:rPr>
        <w:t>17'd0</w:t>
      </w:r>
      <w:r>
        <w:rPr>
          <w:color w:val="000000"/>
        </w:rPr>
        <w:t>, current_pixel};</w:t>
      </w:r>
    </w:p>
    <w:p w14:paraId="2674D01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fir_pixel_1 = {</w:t>
      </w:r>
      <w:r>
        <w:rPr>
          <w:rStyle w:val="hljs-number"/>
          <w:color w:val="000000"/>
        </w:rPr>
        <w:t>17'd0</w:t>
      </w:r>
      <w:r>
        <w:rPr>
          <w:color w:val="000000"/>
        </w:rPr>
        <w:t>, line_1_pixel};</w:t>
      </w:r>
    </w:p>
    <w:p w14:paraId="6A5F412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fir_pixel_2 = {</w:t>
      </w:r>
      <w:r>
        <w:rPr>
          <w:rStyle w:val="hljs-number"/>
          <w:color w:val="000000"/>
        </w:rPr>
        <w:t>17'd0</w:t>
      </w:r>
      <w:r>
        <w:rPr>
          <w:color w:val="000000"/>
        </w:rPr>
        <w:t>, line_2_pixel};</w:t>
      </w:r>
    </w:p>
    <w:p w14:paraId="6353E76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fir_pixel_3 = {</w:t>
      </w:r>
      <w:r>
        <w:rPr>
          <w:rStyle w:val="hljs-number"/>
          <w:color w:val="000000"/>
        </w:rPr>
        <w:t>17'd0</w:t>
      </w:r>
      <w:r>
        <w:rPr>
          <w:color w:val="000000"/>
        </w:rPr>
        <w:t>, line_3_pixel};</w:t>
      </w:r>
    </w:p>
    <w:p w14:paraId="24E18A5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fir_pixel_4 = {</w:t>
      </w:r>
      <w:r>
        <w:rPr>
          <w:rStyle w:val="hljs-number"/>
          <w:color w:val="000000"/>
        </w:rPr>
        <w:t>17'd0</w:t>
      </w:r>
      <w:r>
        <w:rPr>
          <w:color w:val="000000"/>
        </w:rPr>
        <w:t>, line_4_pixel};</w:t>
      </w:r>
    </w:p>
    <w:p w14:paraId="7B85650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782931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rgb2y rgb2y_0(</w:t>
      </w:r>
    </w:p>
    <w:p w14:paraId="7750CA0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(rx_clk),</w:t>
      </w:r>
    </w:p>
    <w:p w14:paraId="7162E94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rStyle w:val="hljs-variable"/>
          <w:color w:val="008000"/>
        </w:rPr>
        <w:t>.kr_i</w:t>
      </w:r>
      <w:r>
        <w:rPr>
          <w:color w:val="000000"/>
        </w:rPr>
        <w:t>(</w:t>
      </w:r>
      <w:r>
        <w:rPr>
          <w:rStyle w:val="hljs-number"/>
          <w:color w:val="000000"/>
        </w:rPr>
        <w:t>18</w:t>
      </w:r>
      <w:r>
        <w:rPr>
          <w:color w:val="000000"/>
        </w:rPr>
        <w:t>'sd27865),</w:t>
      </w:r>
    </w:p>
    <w:p w14:paraId="7A9CED8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.kb_i</w:t>
      </w:r>
      <w:r>
        <w:rPr>
          <w:color w:val="000000"/>
        </w:rPr>
        <w:t>(</w:t>
      </w:r>
      <w:r>
        <w:rPr>
          <w:rStyle w:val="hljs-number"/>
          <w:color w:val="000000"/>
        </w:rPr>
        <w:t>18</w:t>
      </w:r>
      <w:r>
        <w:rPr>
          <w:color w:val="000000"/>
        </w:rPr>
        <w:t>'sd9463),</w:t>
      </w:r>
    </w:p>
    <w:p w14:paraId="7151946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.dv_i</w:t>
      </w:r>
      <w:r>
        <w:rPr>
          <w:color w:val="000000"/>
        </w:rPr>
        <w:t>(rx_dv),</w:t>
      </w:r>
    </w:p>
    <w:p w14:paraId="61B657E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.hs_i</w:t>
      </w:r>
      <w:r>
        <w:rPr>
          <w:color w:val="000000"/>
        </w:rPr>
        <w:t>(rx_hs),</w:t>
      </w:r>
    </w:p>
    <w:p w14:paraId="2B5827B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.vs_i</w:t>
      </w:r>
      <w:r>
        <w:rPr>
          <w:color w:val="000000"/>
        </w:rPr>
        <w:t>(rx_vs),</w:t>
      </w:r>
    </w:p>
    <w:p w14:paraId="6FF7902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.r_i</w:t>
      </w:r>
      <w:r>
        <w:rPr>
          <w:color w:val="000000"/>
        </w:rPr>
        <w:t>(rx_red),</w:t>
      </w:r>
    </w:p>
    <w:p w14:paraId="07624D1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.g_i</w:t>
      </w:r>
      <w:r>
        <w:rPr>
          <w:color w:val="000000"/>
        </w:rPr>
        <w:t>(rx_green),</w:t>
      </w:r>
    </w:p>
    <w:p w14:paraId="613416E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.b_i</w:t>
      </w:r>
      <w:r>
        <w:rPr>
          <w:color w:val="000000"/>
        </w:rPr>
        <w:t>(rx_blue),</w:t>
      </w:r>
    </w:p>
    <w:p w14:paraId="265EF0C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.dv_o</w:t>
      </w:r>
      <w:r>
        <w:rPr>
          <w:color w:val="000000"/>
        </w:rPr>
        <w:t>(rgb2y_dv),</w:t>
      </w:r>
    </w:p>
    <w:p w14:paraId="23472AB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.hs_o</w:t>
      </w:r>
      <w:r>
        <w:rPr>
          <w:color w:val="000000"/>
        </w:rPr>
        <w:t>(rgb2y_hs),</w:t>
      </w:r>
    </w:p>
    <w:p w14:paraId="7C3E084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.vs_o</w:t>
      </w:r>
      <w:r>
        <w:rPr>
          <w:color w:val="000000"/>
        </w:rPr>
        <w:t>(rgb2y_vs),</w:t>
      </w:r>
    </w:p>
    <w:p w14:paraId="72D0007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.y_o</w:t>
      </w:r>
      <w:r>
        <w:rPr>
          <w:color w:val="000000"/>
        </w:rPr>
        <w:t>(rgb2y_y)</w:t>
      </w:r>
    </w:p>
    <w:p w14:paraId="30AF383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4D0B6A9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A061FC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bram_line_buffer #(</w:t>
      </w:r>
    </w:p>
    <w:p w14:paraId="67FE73E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.DATA_WIDTH</w:t>
      </w:r>
      <w:r>
        <w:rPr>
          <w:color w:val="000000"/>
        </w:rPr>
        <w:t>(</w:t>
      </w:r>
      <w:r>
        <w:rPr>
          <w:rStyle w:val="hljs-number"/>
          <w:color w:val="000000"/>
        </w:rPr>
        <w:t>8</w:t>
      </w:r>
      <w:r>
        <w:rPr>
          <w:color w:val="000000"/>
        </w:rPr>
        <w:t>),</w:t>
      </w:r>
    </w:p>
    <w:p w14:paraId="27B157D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.LINE_WIDTH</w:t>
      </w:r>
      <w:r>
        <w:rPr>
          <w:color w:val="000000"/>
        </w:rPr>
        <w:t>(FIR_LINE_WIDTH),</w:t>
      </w:r>
    </w:p>
    <w:p w14:paraId="59845ED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.ADDR_WIDTH</w:t>
      </w:r>
      <w:r>
        <w:rPr>
          <w:color w:val="000000"/>
        </w:rPr>
        <w:t>(FIR_ADDR_WIDTH)</w:t>
      </w:r>
    </w:p>
    <w:p w14:paraId="46369E9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line_buffer_0 (</w:t>
      </w:r>
    </w:p>
    <w:p w14:paraId="386DF95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(rx_clk),</w:t>
      </w:r>
    </w:p>
    <w:p w14:paraId="6E026DB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.rst</w:t>
      </w:r>
      <w:r>
        <w:rPr>
          <w:color w:val="000000"/>
        </w:rPr>
        <w:t>(rst),</w:t>
      </w:r>
    </w:p>
    <w:p w14:paraId="6E37144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.pixel_in</w:t>
      </w:r>
      <w:r>
        <w:rPr>
          <w:color w:val="000000"/>
        </w:rPr>
        <w:t>(rgb2y_y),</w:t>
      </w:r>
    </w:p>
    <w:p w14:paraId="52113D0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.pixel_valid</w:t>
      </w:r>
      <w:r>
        <w:rPr>
          <w:color w:val="000000"/>
        </w:rPr>
        <w:t>(rgb2y_dv),</w:t>
      </w:r>
    </w:p>
    <w:p w14:paraId="7A5E5A8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.h_sync</w:t>
      </w:r>
      <w:r>
        <w:rPr>
          <w:color w:val="000000"/>
        </w:rPr>
        <w:t>(rgb2y_hs),</w:t>
      </w:r>
    </w:p>
    <w:p w14:paraId="10C2EC7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.v_sync</w:t>
      </w:r>
      <w:r>
        <w:rPr>
          <w:color w:val="000000"/>
        </w:rPr>
        <w:t>(rgb2y_vs),</w:t>
      </w:r>
    </w:p>
    <w:p w14:paraId="20F676C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.current_pixel</w:t>
      </w:r>
      <w:r>
        <w:rPr>
          <w:color w:val="000000"/>
        </w:rPr>
        <w:t>(current_pixel),</w:t>
      </w:r>
    </w:p>
    <w:p w14:paraId="2A36CF0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.line_1_pixel</w:t>
      </w:r>
      <w:r>
        <w:rPr>
          <w:color w:val="000000"/>
        </w:rPr>
        <w:t>(line_1_pixel),</w:t>
      </w:r>
    </w:p>
    <w:p w14:paraId="13B16EF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.line_2_pixel</w:t>
      </w:r>
      <w:r>
        <w:rPr>
          <w:color w:val="000000"/>
        </w:rPr>
        <w:t>(line_2_pixel),</w:t>
      </w:r>
    </w:p>
    <w:p w14:paraId="18FA429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.line_3_pixel</w:t>
      </w:r>
      <w:r>
        <w:rPr>
          <w:color w:val="000000"/>
        </w:rPr>
        <w:t>(line_3_pixel),</w:t>
      </w:r>
    </w:p>
    <w:p w14:paraId="53D933F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.line_4_pixel</w:t>
      </w:r>
      <w:r>
        <w:rPr>
          <w:color w:val="000000"/>
        </w:rPr>
        <w:t>(line_4_pixel),</w:t>
      </w:r>
    </w:p>
    <w:p w14:paraId="4EAB121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.pixel_valid_out</w:t>
      </w:r>
      <w:r>
        <w:rPr>
          <w:color w:val="000000"/>
        </w:rPr>
        <w:t>(linebuf_dv),</w:t>
      </w:r>
    </w:p>
    <w:p w14:paraId="13E1351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.h_sync_out</w:t>
      </w:r>
      <w:r>
        <w:rPr>
          <w:color w:val="000000"/>
        </w:rPr>
        <w:t>(linebuf_hs),</w:t>
      </w:r>
    </w:p>
    <w:p w14:paraId="41BEE3E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.v_sync_out</w:t>
      </w:r>
      <w:r>
        <w:rPr>
          <w:color w:val="000000"/>
        </w:rPr>
        <w:t>(linebuf_vs)</w:t>
      </w:r>
    </w:p>
    <w:p w14:paraId="5339533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5939E6A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1D51882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FIR_filter_5x5 #(</w:t>
      </w:r>
    </w:p>
    <w:p w14:paraId="5BE2107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.CTRL_DELAY</w:t>
      </w:r>
      <w:r>
        <w:rPr>
          <w:color w:val="000000"/>
        </w:rPr>
        <w:t>(</w:t>
      </w:r>
      <w:r>
        <w:rPr>
          <w:rStyle w:val="hljs-number"/>
          <w:color w:val="000000"/>
        </w:rPr>
        <w:t>8</w:t>
      </w:r>
      <w:r>
        <w:rPr>
          <w:color w:val="000000"/>
        </w:rPr>
        <w:t>)</w:t>
      </w:r>
    </w:p>
    <w:p w14:paraId="0A9DC70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 fir_0 (</w:t>
      </w:r>
    </w:p>
    <w:p w14:paraId="61E9E4D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.clk</w:t>
      </w:r>
      <w:r>
        <w:rPr>
          <w:color w:val="000000"/>
        </w:rPr>
        <w:t>(rx_clk),</w:t>
      </w:r>
    </w:p>
    <w:p w14:paraId="64FCB88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.pixel_valid_i</w:t>
      </w:r>
      <w:r>
        <w:rPr>
          <w:color w:val="000000"/>
        </w:rPr>
        <w:t>(linebuf_dv),</w:t>
      </w:r>
    </w:p>
    <w:p w14:paraId="4E4054F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.h_sync_i</w:t>
      </w:r>
      <w:r>
        <w:rPr>
          <w:color w:val="000000"/>
        </w:rPr>
        <w:t>(linebuf_hs),</w:t>
      </w:r>
    </w:p>
    <w:p w14:paraId="1508182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.v_sync_i</w:t>
      </w:r>
      <w:r>
        <w:rPr>
          <w:color w:val="000000"/>
        </w:rPr>
        <w:t>(linebuf_vs),</w:t>
      </w:r>
    </w:p>
    <w:p w14:paraId="7292EE7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.pixel_0_i</w:t>
      </w:r>
      <w:r>
        <w:rPr>
          <w:color w:val="000000"/>
        </w:rPr>
        <w:t>(fir_pixel_0),</w:t>
      </w:r>
    </w:p>
    <w:p w14:paraId="09D295A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.pixel_1_i</w:t>
      </w:r>
      <w:r>
        <w:rPr>
          <w:color w:val="000000"/>
        </w:rPr>
        <w:t>(fir_pixel_1),</w:t>
      </w:r>
    </w:p>
    <w:p w14:paraId="6EC42CD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.pixel_2_i</w:t>
      </w:r>
      <w:r>
        <w:rPr>
          <w:color w:val="000000"/>
        </w:rPr>
        <w:t>(fir_pixel_2),</w:t>
      </w:r>
    </w:p>
    <w:p w14:paraId="76F81F2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.pixel_3_i</w:t>
      </w:r>
      <w:r>
        <w:rPr>
          <w:color w:val="000000"/>
        </w:rPr>
        <w:t>(fir_pixel_3),</w:t>
      </w:r>
    </w:p>
    <w:p w14:paraId="27CFCAC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.pixel_4_i</w:t>
      </w:r>
      <w:r>
        <w:rPr>
          <w:color w:val="000000"/>
        </w:rPr>
        <w:t>(fir_pixel_4),</w:t>
      </w:r>
    </w:p>
    <w:p w14:paraId="69A1E86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.coeff_00_i</w:t>
      </w:r>
      <w:r>
        <w:rPr>
          <w:color w:val="000000"/>
        </w:rPr>
        <w:t>(fir_coeff_00),</w:t>
      </w:r>
    </w:p>
    <w:p w14:paraId="035DFAF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.coeff_01_i</w:t>
      </w:r>
      <w:r>
        <w:rPr>
          <w:color w:val="000000"/>
        </w:rPr>
        <w:t>(fir_coeff_01),</w:t>
      </w:r>
    </w:p>
    <w:p w14:paraId="47724C2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.coeff_02_i</w:t>
      </w:r>
      <w:r>
        <w:rPr>
          <w:color w:val="000000"/>
        </w:rPr>
        <w:t>(fir_coeff_02),</w:t>
      </w:r>
    </w:p>
    <w:p w14:paraId="06E0F76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.coeff_03_i</w:t>
      </w:r>
      <w:r>
        <w:rPr>
          <w:color w:val="000000"/>
        </w:rPr>
        <w:t>(fir_coeff_03),</w:t>
      </w:r>
    </w:p>
    <w:p w14:paraId="7F80AFF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.coeff_04_i</w:t>
      </w:r>
      <w:r>
        <w:rPr>
          <w:color w:val="000000"/>
        </w:rPr>
        <w:t>(fir_coeff_04),</w:t>
      </w:r>
    </w:p>
    <w:p w14:paraId="06EC813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.coeff_10_i</w:t>
      </w:r>
      <w:r>
        <w:rPr>
          <w:color w:val="000000"/>
        </w:rPr>
        <w:t>(fir_coeff_10),</w:t>
      </w:r>
    </w:p>
    <w:p w14:paraId="3A26AC3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.coeff_11_i</w:t>
      </w:r>
      <w:r>
        <w:rPr>
          <w:color w:val="000000"/>
        </w:rPr>
        <w:t>(fir_coeff_11),</w:t>
      </w:r>
    </w:p>
    <w:p w14:paraId="78AAB15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.coeff_12_i</w:t>
      </w:r>
      <w:r>
        <w:rPr>
          <w:color w:val="000000"/>
        </w:rPr>
        <w:t>(fir_coeff_12),</w:t>
      </w:r>
    </w:p>
    <w:p w14:paraId="4763641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.coeff_13_i</w:t>
      </w:r>
      <w:r>
        <w:rPr>
          <w:color w:val="000000"/>
        </w:rPr>
        <w:t>(fir_coeff_13),</w:t>
      </w:r>
    </w:p>
    <w:p w14:paraId="4B04042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.coeff_14_i</w:t>
      </w:r>
      <w:r>
        <w:rPr>
          <w:color w:val="000000"/>
        </w:rPr>
        <w:t>(fir_coeff_14),</w:t>
      </w:r>
    </w:p>
    <w:p w14:paraId="7420035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.coeff_20_i</w:t>
      </w:r>
      <w:r>
        <w:rPr>
          <w:color w:val="000000"/>
        </w:rPr>
        <w:t>(fir_coeff_20),</w:t>
      </w:r>
    </w:p>
    <w:p w14:paraId="0B2C084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.coeff_21_i</w:t>
      </w:r>
      <w:r>
        <w:rPr>
          <w:color w:val="000000"/>
        </w:rPr>
        <w:t>(fir_coeff_21),</w:t>
      </w:r>
    </w:p>
    <w:p w14:paraId="33465B2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.coeff_22_i</w:t>
      </w:r>
      <w:r>
        <w:rPr>
          <w:color w:val="000000"/>
        </w:rPr>
        <w:t>(fir_coeff_22),</w:t>
      </w:r>
    </w:p>
    <w:p w14:paraId="2D235BA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.coeff_23_i</w:t>
      </w:r>
      <w:r>
        <w:rPr>
          <w:color w:val="000000"/>
        </w:rPr>
        <w:t>(fir_coeff_23),</w:t>
      </w:r>
    </w:p>
    <w:p w14:paraId="407F0A6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rStyle w:val="hljs-variable"/>
          <w:color w:val="008000"/>
        </w:rPr>
        <w:t>.coeff_24_i</w:t>
      </w:r>
      <w:r>
        <w:rPr>
          <w:color w:val="000000"/>
        </w:rPr>
        <w:t>(fir_coeff_24),</w:t>
      </w:r>
    </w:p>
    <w:p w14:paraId="64BDEB6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.coeff_30_i</w:t>
      </w:r>
      <w:r>
        <w:rPr>
          <w:color w:val="000000"/>
        </w:rPr>
        <w:t>(fir_coeff_30),</w:t>
      </w:r>
    </w:p>
    <w:p w14:paraId="64FBAE4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.coeff_31_i</w:t>
      </w:r>
      <w:r>
        <w:rPr>
          <w:color w:val="000000"/>
        </w:rPr>
        <w:t>(fir_coeff_31),</w:t>
      </w:r>
    </w:p>
    <w:p w14:paraId="265A6D1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.coeff_32_i</w:t>
      </w:r>
      <w:r>
        <w:rPr>
          <w:color w:val="000000"/>
        </w:rPr>
        <w:t>(fir_coeff_32),</w:t>
      </w:r>
    </w:p>
    <w:p w14:paraId="76177F7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.coeff_33_i</w:t>
      </w:r>
      <w:r>
        <w:rPr>
          <w:color w:val="000000"/>
        </w:rPr>
        <w:t>(fir_coeff_33),</w:t>
      </w:r>
    </w:p>
    <w:p w14:paraId="7E80F07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.coeff_34_i</w:t>
      </w:r>
      <w:r>
        <w:rPr>
          <w:color w:val="000000"/>
        </w:rPr>
        <w:t>(fir_coeff_34),</w:t>
      </w:r>
    </w:p>
    <w:p w14:paraId="3395B39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.coeff_40_i</w:t>
      </w:r>
      <w:r>
        <w:rPr>
          <w:color w:val="000000"/>
        </w:rPr>
        <w:t>(fir_coeff_40),</w:t>
      </w:r>
    </w:p>
    <w:p w14:paraId="1118524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.coeff_41_i</w:t>
      </w:r>
      <w:r>
        <w:rPr>
          <w:color w:val="000000"/>
        </w:rPr>
        <w:t>(fir_coeff_41),</w:t>
      </w:r>
    </w:p>
    <w:p w14:paraId="6D19F34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.coeff_42_i</w:t>
      </w:r>
      <w:r>
        <w:rPr>
          <w:color w:val="000000"/>
        </w:rPr>
        <w:t>(fir_coeff_42),</w:t>
      </w:r>
    </w:p>
    <w:p w14:paraId="17975B3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.coeff_43_i</w:t>
      </w:r>
      <w:r>
        <w:rPr>
          <w:color w:val="000000"/>
        </w:rPr>
        <w:t>(fir_coeff_43),</w:t>
      </w:r>
    </w:p>
    <w:p w14:paraId="249408A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.coeff_44_i</w:t>
      </w:r>
      <w:r>
        <w:rPr>
          <w:color w:val="000000"/>
        </w:rPr>
        <w:t>(fir_coeff_44),</w:t>
      </w:r>
    </w:p>
    <w:p w14:paraId="5E1CD22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.fir_out_sat</w:t>
      </w:r>
      <w:r>
        <w:rPr>
          <w:color w:val="000000"/>
        </w:rPr>
        <w:t>(fir_out_sat),</w:t>
      </w:r>
    </w:p>
    <w:p w14:paraId="12B7C43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.pixel_valid_out</w:t>
      </w:r>
      <w:r>
        <w:rPr>
          <w:color w:val="000000"/>
        </w:rPr>
        <w:t>(fir_dv),</w:t>
      </w:r>
    </w:p>
    <w:p w14:paraId="2EEF50D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.h_sync_out</w:t>
      </w:r>
      <w:r>
        <w:rPr>
          <w:color w:val="000000"/>
        </w:rPr>
        <w:t>(fir_hs),</w:t>
      </w:r>
    </w:p>
    <w:p w14:paraId="2DFD204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.v_sync_out</w:t>
      </w:r>
      <w:r>
        <w:rPr>
          <w:color w:val="000000"/>
        </w:rPr>
        <w:t>(fir_vs)</w:t>
      </w:r>
    </w:p>
    <w:p w14:paraId="62CCD56E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6724C44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088B10DF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tx_dv    = fir_dv;</w:t>
      </w:r>
    </w:p>
    <w:p w14:paraId="5A12E12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tx_hs    = fir_hs;</w:t>
      </w:r>
    </w:p>
    <w:p w14:paraId="21545A1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tx_vs    = fir_vs;</w:t>
      </w:r>
    </w:p>
    <w:p w14:paraId="3C11757B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tx_red   = fir_out_sat;</w:t>
      </w:r>
    </w:p>
    <w:p w14:paraId="04D4C7F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tx_green = fir_out_sat;</w:t>
      </w:r>
    </w:p>
    <w:p w14:paraId="72078E1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tx_blue  = fir_out_sat;</w:t>
      </w:r>
    </w:p>
    <w:p w14:paraId="26E2056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47F546F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27B01459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2909710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6A41D31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hdmi_tx hdmi_tx_0(</w:t>
      </w:r>
    </w:p>
    <w:p w14:paraId="7A4BE00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.tx_clk</w:t>
      </w:r>
      <w:r>
        <w:rPr>
          <w:color w:val="000000"/>
        </w:rPr>
        <w:t>(rx_clk),</w:t>
      </w:r>
    </w:p>
    <w:p w14:paraId="4BDDB7F1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.tx_clk_5x</w:t>
      </w:r>
      <w:r>
        <w:rPr>
          <w:color w:val="000000"/>
        </w:rPr>
        <w:t>(rx_clk_5x),</w:t>
      </w:r>
    </w:p>
    <w:p w14:paraId="13E6854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.rst</w:t>
      </w:r>
      <w:r>
        <w:rPr>
          <w:color w:val="000000"/>
        </w:rPr>
        <w:t>(rst),</w:t>
      </w:r>
    </w:p>
    <w:p w14:paraId="0D93976A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.tx_red</w:t>
      </w:r>
      <w:r>
        <w:rPr>
          <w:color w:val="000000"/>
        </w:rPr>
        <w:t>(tx_red),</w:t>
      </w:r>
    </w:p>
    <w:p w14:paraId="72246DD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.tx_green</w:t>
      </w:r>
      <w:r>
        <w:rPr>
          <w:color w:val="000000"/>
        </w:rPr>
        <w:t>(tx_green),</w:t>
      </w:r>
    </w:p>
    <w:p w14:paraId="7A968AA6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.tx_blue</w:t>
      </w:r>
      <w:r>
        <w:rPr>
          <w:color w:val="000000"/>
        </w:rPr>
        <w:t>(tx_blue),</w:t>
      </w:r>
    </w:p>
    <w:p w14:paraId="7C51EF5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.tx_dv</w:t>
      </w:r>
      <w:r>
        <w:rPr>
          <w:color w:val="000000"/>
        </w:rPr>
        <w:t>(tx_dv),</w:t>
      </w:r>
    </w:p>
    <w:p w14:paraId="6E57281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.tx_hs</w:t>
      </w:r>
      <w:r>
        <w:rPr>
          <w:color w:val="000000"/>
        </w:rPr>
        <w:t>(tx_hs),</w:t>
      </w:r>
    </w:p>
    <w:p w14:paraId="20A97AE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.tx_vs</w:t>
      </w:r>
      <w:r>
        <w:rPr>
          <w:color w:val="000000"/>
        </w:rPr>
        <w:t>(tx_vs),</w:t>
      </w:r>
    </w:p>
    <w:p w14:paraId="20DBEE1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.hdmi_tx_clk_p</w:t>
      </w:r>
      <w:r>
        <w:rPr>
          <w:color w:val="000000"/>
        </w:rPr>
        <w:t>(hdmi_tx_clk_p),</w:t>
      </w:r>
    </w:p>
    <w:p w14:paraId="3048E455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.hdmi_tx_clk_n</w:t>
      </w:r>
      <w:r>
        <w:rPr>
          <w:color w:val="000000"/>
        </w:rPr>
        <w:t>(hdmi_tx_clk_n),</w:t>
      </w:r>
    </w:p>
    <w:p w14:paraId="776C68C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.hdmi_tx_d0_p</w:t>
      </w:r>
      <w:r>
        <w:rPr>
          <w:color w:val="000000"/>
        </w:rPr>
        <w:t>(hdmi_tx_d0_p),</w:t>
      </w:r>
    </w:p>
    <w:p w14:paraId="14FC29E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.hdmi_tx_d0_n</w:t>
      </w:r>
      <w:r>
        <w:rPr>
          <w:color w:val="000000"/>
        </w:rPr>
        <w:t>(hdmi_tx_d0_n),</w:t>
      </w:r>
    </w:p>
    <w:p w14:paraId="28DF6E30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.hdmi_tx_d1_p</w:t>
      </w:r>
      <w:r>
        <w:rPr>
          <w:color w:val="000000"/>
        </w:rPr>
        <w:t>(hdmi_tx_d1_p),</w:t>
      </w:r>
    </w:p>
    <w:p w14:paraId="1E92EBED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.hdmi_tx_d1_n</w:t>
      </w:r>
      <w:r>
        <w:rPr>
          <w:color w:val="000000"/>
        </w:rPr>
        <w:t>(hdmi_tx_d1_n),</w:t>
      </w:r>
    </w:p>
    <w:p w14:paraId="0571975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.hdmi_tx_d2_p</w:t>
      </w:r>
      <w:r>
        <w:rPr>
          <w:color w:val="000000"/>
        </w:rPr>
        <w:t>(hdmi_tx_d2_p),</w:t>
      </w:r>
    </w:p>
    <w:p w14:paraId="71C715C7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hljs-variable"/>
          <w:color w:val="008000"/>
        </w:rPr>
        <w:t>.hdmi_tx_d2_n</w:t>
      </w:r>
      <w:r>
        <w:rPr>
          <w:color w:val="000000"/>
        </w:rPr>
        <w:t>(hdmi_tx_d2_n)</w:t>
      </w:r>
    </w:p>
    <w:p w14:paraId="7D9B7032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);</w:t>
      </w:r>
    </w:p>
    <w:p w14:paraId="4F2C2693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6BD0AB58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assign</w:t>
      </w:r>
      <w:r>
        <w:rPr>
          <w:color w:val="000000"/>
        </w:rPr>
        <w:t xml:space="preserve"> led_r = {pll_locked, </w:t>
      </w:r>
      <w:r>
        <w:rPr>
          <w:rStyle w:val="hljs-number"/>
          <w:color w:val="000000"/>
        </w:rPr>
        <w:t>1'b0</w:t>
      </w:r>
      <w:r>
        <w:rPr>
          <w:color w:val="000000"/>
        </w:rPr>
        <w:t>, rx_status};</w:t>
      </w:r>
    </w:p>
    <w:p w14:paraId="3F4A35EC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</w:p>
    <w:p w14:paraId="1D036864" w14:textId="77777777" w:rsidR="00F74403" w:rsidRDefault="00F74403" w:rsidP="00F74403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endmodule</w:t>
      </w:r>
    </w:p>
    <w:p w14:paraId="4B2D12DD" w14:textId="77777777" w:rsidR="00C33802" w:rsidRDefault="00C33802" w:rsidP="00C33802"/>
    <w:p w14:paraId="5F352BF7" w14:textId="2A5B41B6" w:rsidR="001C71C8" w:rsidRDefault="00C005A9" w:rsidP="00C005A9">
      <w:pPr>
        <w:pStyle w:val="Cmsor1"/>
      </w:pPr>
      <w:bookmarkStart w:id="13" w:name="_Toc231928557"/>
      <w:r>
        <w:lastRenderedPageBreak/>
        <w:t>Szoftver leírás</w:t>
      </w:r>
      <w:bookmarkEnd w:id="13"/>
    </w:p>
    <w:p w14:paraId="4678E3FB" w14:textId="55447EB3" w:rsidR="00C005A9" w:rsidRDefault="00C005A9" w:rsidP="00C005A9">
      <w:pPr>
        <w:pStyle w:val="Cmsor21"/>
      </w:pPr>
      <w:bookmarkStart w:id="14" w:name="_Toc231928558"/>
      <w:r>
        <w:t>A MicroBlaze szoftvere</w:t>
      </w:r>
      <w:bookmarkEnd w:id="14"/>
    </w:p>
    <w:p w14:paraId="0ED5F635" w14:textId="0951A8EC" w:rsidR="00C005A9" w:rsidRDefault="00C005A9" w:rsidP="00C005A9">
      <w:r w:rsidRPr="00C005A9">
        <w:t>A MicroBlaze szoftvere egy folyamatosan futó, soros kommunikációra épülő vezérlőprogram. Induláskor inicializálja az UART perifériát, majd betölti az alapértelmezett FIR együtthatókat a hardveres regiszterbankba. Ez az alapállapot egy áteresztő szűrőnek felel meg, ahol minden együttható nulla, kivéve a jobb alsó sarokhoz tartozó elemet, amely +1.0000 értéket kap. Ezt követően a program a soros vonalon érkező karaktereket figyeli, soronként értelmezi a felhasználói bemenetet, majd 25 darab együttható összegyűjtése után ezeket fixpontos formára alakítja és beírja az együttható bank AXI regisztereibe.</w:t>
      </w:r>
    </w:p>
    <w:p w14:paraId="0DF9F807" w14:textId="4CA3FFFD" w:rsidR="00C005A9" w:rsidRDefault="00C005A9" w:rsidP="00C005A9">
      <w:pPr>
        <w:pStyle w:val="Cmsor3"/>
      </w:pPr>
      <w:bookmarkStart w:id="15" w:name="_Toc231928559"/>
      <w:r>
        <w:lastRenderedPageBreak/>
        <w:t>Folyamatábra</w:t>
      </w:r>
      <w:bookmarkEnd w:id="15"/>
    </w:p>
    <w:p w14:paraId="049B9C0F" w14:textId="6FE4FE3C" w:rsidR="00C005A9" w:rsidRDefault="00BD25BF" w:rsidP="00BD25BF">
      <w:pPr>
        <w:ind w:firstLine="0"/>
        <w:jc w:val="center"/>
      </w:pPr>
      <w:r>
        <w:rPr>
          <w:noProof/>
        </w:rPr>
        <w:drawing>
          <wp:inline distT="0" distB="0" distL="0" distR="0" wp14:anchorId="2422B8D4" wp14:editId="4586B5E4">
            <wp:extent cx="5157152" cy="7730692"/>
            <wp:effectExtent l="0" t="0" r="5715" b="3810"/>
            <wp:docPr id="1299326232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39" cy="7769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A69DF" w14:textId="479B7CC7" w:rsidR="00C005A9" w:rsidRDefault="00C005A9" w:rsidP="00C005A9">
      <w:pPr>
        <w:pStyle w:val="Cmsor3"/>
      </w:pPr>
      <w:bookmarkStart w:id="16" w:name="_Toc231928560"/>
      <w:r>
        <w:lastRenderedPageBreak/>
        <w:t>Megvalósított függvények</w:t>
      </w:r>
      <w:bookmarkEnd w:id="16"/>
    </w:p>
    <w:p w14:paraId="163A95AF" w14:textId="038581DB" w:rsidR="00CF59AD" w:rsidRDefault="00CF59AD" w:rsidP="00CF59AD">
      <w:pPr>
        <w:ind w:firstLine="0"/>
      </w:pPr>
      <w:r w:rsidRPr="00CF59AD">
        <w:rPr>
          <w:b/>
          <w:bCs/>
          <w:i/>
          <w:iCs/>
        </w:rPr>
        <w:t>decimal4_to_q8_8_raw():</w:t>
      </w:r>
      <w:r>
        <w:t xml:space="preserve"> A felhasználó által megadott, négy tizedesjegyes decimális értéket Q8.8 fixpontos formára alakítja. Erre azért van szükség, mert a hardveres FIR szűrő együtthatói egész számként kerülnek beírásra a regiszterekbe, miközben törtrészes értékeket is kezelni kell.</w:t>
      </w:r>
    </w:p>
    <w:p w14:paraId="20DEFDB0" w14:textId="6A0CAE3E" w:rsidR="00CF59AD" w:rsidRDefault="00CF59AD" w:rsidP="00CF59AD">
      <w:pPr>
        <w:ind w:firstLine="0"/>
      </w:pPr>
      <w:r w:rsidRPr="00CF59AD">
        <w:rPr>
          <w:b/>
          <w:bCs/>
          <w:i/>
          <w:iCs/>
        </w:rPr>
        <w:t>load_default_coefficients():</w:t>
      </w:r>
      <w:r>
        <w:t xml:space="preserve"> Inicializálja a FIR együtthatókat. A függvény minden regisztert nullára állít, majd a jobb alsó sarokhoz tartozó együtthatót 1.0 értékre állítja, így a rendszer induláskor áteresztő szűrőként működik.</w:t>
      </w:r>
    </w:p>
    <w:p w14:paraId="7D89A0AE" w14:textId="03E686F6" w:rsidR="00CF59AD" w:rsidRDefault="00CF59AD" w:rsidP="00CF59AD">
      <w:pPr>
        <w:ind w:firstLine="0"/>
      </w:pPr>
      <w:r w:rsidRPr="00CF59AD">
        <w:rPr>
          <w:b/>
          <w:bCs/>
          <w:i/>
          <w:iCs/>
        </w:rPr>
        <w:t>main():</w:t>
      </w:r>
      <w:r>
        <w:t xml:space="preserve"> A program fő vezérlőfüggvénye. Elvégzi az UART inicializálását, betölti az alapértelmezett együtthatókat, majd végtelen ciklusban fogadja és feldolgozza a felhasználó által beírt karaktereket. A függvény ellenőrzi a bemeneti formátumot, eltárolja a 25 darab együtthatót, majd azokat fixpontos formára alakítva beírja az AXI regiszterekbe.</w:t>
      </w:r>
    </w:p>
    <w:p w14:paraId="64ECC349" w14:textId="550A36D6" w:rsidR="00CF59AD" w:rsidRDefault="00CF59AD" w:rsidP="00CF59AD">
      <w:r>
        <w:t>A kódban egyébként megtalálható függvények, mint például az UART vezérlése vagy az együttható bankba való írás mind a Xilinx által generált Board Support Package részét képzik.</w:t>
      </w:r>
    </w:p>
    <w:p w14:paraId="032B016E" w14:textId="689F0D8B" w:rsidR="00C005A9" w:rsidRDefault="00C005A9" w:rsidP="00C005A9">
      <w:pPr>
        <w:pStyle w:val="Cmsor3"/>
      </w:pPr>
      <w:bookmarkStart w:id="17" w:name="_Toc231928561"/>
      <w:r>
        <w:t>Kód</w:t>
      </w:r>
      <w:bookmarkEnd w:id="17"/>
    </w:p>
    <w:p w14:paraId="5755882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meta"/>
          <w:color w:val="2B91AF"/>
        </w:rPr>
        <w:t>#</w:t>
      </w:r>
      <w:r>
        <w:rPr>
          <w:rStyle w:val="hljs-meta-keyword"/>
          <w:color w:val="2B91AF"/>
        </w:rPr>
        <w:t>include</w:t>
      </w:r>
      <w:r>
        <w:rPr>
          <w:rStyle w:val="hljs-meta"/>
          <w:color w:val="2B91AF"/>
        </w:rPr>
        <w:t xml:space="preserve"> </w:t>
      </w:r>
      <w:r>
        <w:rPr>
          <w:rStyle w:val="hljs-string"/>
          <w:color w:val="A31515"/>
        </w:rPr>
        <w:t>"xparameters.h"</w:t>
      </w:r>
    </w:p>
    <w:p w14:paraId="0756598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meta"/>
          <w:color w:val="2B91AF"/>
        </w:rPr>
        <w:t>#</w:t>
      </w:r>
      <w:r>
        <w:rPr>
          <w:rStyle w:val="hljs-meta-keyword"/>
          <w:color w:val="2B91AF"/>
        </w:rPr>
        <w:t>include</w:t>
      </w:r>
      <w:r>
        <w:rPr>
          <w:rStyle w:val="hljs-meta"/>
          <w:color w:val="2B91AF"/>
        </w:rPr>
        <w:t xml:space="preserve"> </w:t>
      </w:r>
      <w:r>
        <w:rPr>
          <w:rStyle w:val="hljs-string"/>
          <w:color w:val="A31515"/>
        </w:rPr>
        <w:t>"xil_io.h"</w:t>
      </w:r>
    </w:p>
    <w:p w14:paraId="16B468F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meta"/>
          <w:color w:val="2B91AF"/>
        </w:rPr>
        <w:t>#</w:t>
      </w:r>
      <w:r>
        <w:rPr>
          <w:rStyle w:val="hljs-meta-keyword"/>
          <w:color w:val="2B91AF"/>
        </w:rPr>
        <w:t>include</w:t>
      </w:r>
      <w:r>
        <w:rPr>
          <w:rStyle w:val="hljs-meta"/>
          <w:color w:val="2B91AF"/>
        </w:rPr>
        <w:t xml:space="preserve"> </w:t>
      </w:r>
      <w:r>
        <w:rPr>
          <w:rStyle w:val="hljs-string"/>
          <w:color w:val="A31515"/>
        </w:rPr>
        <w:t>"xil_printf.h"</w:t>
      </w:r>
    </w:p>
    <w:p w14:paraId="222B303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meta"/>
          <w:color w:val="2B91AF"/>
        </w:rPr>
        <w:t>#</w:t>
      </w:r>
      <w:r>
        <w:rPr>
          <w:rStyle w:val="hljs-meta-keyword"/>
          <w:color w:val="2B91AF"/>
        </w:rPr>
        <w:t>include</w:t>
      </w:r>
      <w:r>
        <w:rPr>
          <w:rStyle w:val="hljs-meta"/>
          <w:color w:val="2B91AF"/>
        </w:rPr>
        <w:t xml:space="preserve"> </w:t>
      </w:r>
      <w:r>
        <w:rPr>
          <w:rStyle w:val="hljs-string"/>
          <w:color w:val="A31515"/>
        </w:rPr>
        <w:t>"xuartlite_l.h"</w:t>
      </w:r>
    </w:p>
    <w:p w14:paraId="6DE62E3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328895B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static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decimal4_to_q8_8_raw(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decimal4_value)</w:t>
      </w:r>
    </w:p>
    <w:p w14:paraId="3CE4E9F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{</w:t>
      </w:r>
    </w:p>
    <w:p w14:paraId="34F1A4E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 scaled;</w:t>
      </w:r>
    </w:p>
    <w:p w14:paraId="3550979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FD3B1D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comment"/>
          <w:color w:val="008000"/>
        </w:rPr>
        <w:t>/* Round the 4-decimal fixed-point input to the nearest Q8.8 integer. */</w:t>
      </w:r>
    </w:p>
    <w:p w14:paraId="2759DA2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(decimal4_value &gt;= </w:t>
      </w:r>
      <w:r>
        <w:rPr>
          <w:rStyle w:val="hljs-number"/>
          <w:color w:val="000000"/>
        </w:rPr>
        <w:t>0</w:t>
      </w:r>
      <w:r>
        <w:rPr>
          <w:color w:val="000000"/>
        </w:rPr>
        <w:t>) {</w:t>
      </w:r>
    </w:p>
    <w:p w14:paraId="3D13A0D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scaled = (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)decimal4_value * </w:t>
      </w:r>
      <w:r>
        <w:rPr>
          <w:rStyle w:val="hljs-number"/>
          <w:color w:val="000000"/>
        </w:rPr>
        <w:t>256</w:t>
      </w:r>
      <w:r>
        <w:rPr>
          <w:color w:val="000000"/>
        </w:rPr>
        <w:t xml:space="preserve"> + </w:t>
      </w:r>
      <w:r>
        <w:rPr>
          <w:rStyle w:val="hljs-number"/>
          <w:color w:val="000000"/>
        </w:rPr>
        <w:t>5000</w:t>
      </w:r>
      <w:r>
        <w:rPr>
          <w:color w:val="000000"/>
        </w:rPr>
        <w:t>;</w:t>
      </w:r>
    </w:p>
    <w:p w14:paraId="350DAC8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{</w:t>
      </w:r>
    </w:p>
    <w:p w14:paraId="689F68E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scaled = (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long</w:t>
      </w:r>
      <w:r>
        <w:rPr>
          <w:color w:val="000000"/>
        </w:rPr>
        <w:t xml:space="preserve">)decimal4_value * </w:t>
      </w:r>
      <w:r>
        <w:rPr>
          <w:rStyle w:val="hljs-number"/>
          <w:color w:val="000000"/>
        </w:rPr>
        <w:t>256</w:t>
      </w:r>
      <w:r>
        <w:rPr>
          <w:color w:val="000000"/>
        </w:rPr>
        <w:t xml:space="preserve"> - </w:t>
      </w:r>
      <w:r>
        <w:rPr>
          <w:rStyle w:val="hljs-number"/>
          <w:color w:val="000000"/>
        </w:rPr>
        <w:t>5000</w:t>
      </w:r>
      <w:r>
        <w:rPr>
          <w:color w:val="000000"/>
        </w:rPr>
        <w:t>;</w:t>
      </w:r>
    </w:p>
    <w:p w14:paraId="4688BE9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}</w:t>
      </w:r>
    </w:p>
    <w:p w14:paraId="07054C3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71491F1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builtin"/>
          <w:color w:val="0000FF"/>
        </w:rPr>
        <w:t>return</w:t>
      </w:r>
      <w:r>
        <w:rPr>
          <w:color w:val="000000"/>
        </w:rPr>
        <w:t xml:space="preserve"> (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)(scaled / </w:t>
      </w:r>
      <w:r>
        <w:rPr>
          <w:rStyle w:val="hljs-number"/>
          <w:color w:val="000000"/>
        </w:rPr>
        <w:t>10000</w:t>
      </w:r>
      <w:r>
        <w:rPr>
          <w:color w:val="000000"/>
        </w:rPr>
        <w:t>);</w:t>
      </w:r>
    </w:p>
    <w:p w14:paraId="1D3A71A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}</w:t>
      </w:r>
    </w:p>
    <w:p w14:paraId="6627B5D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C78CC1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static</w:t>
      </w:r>
      <w:r>
        <w:rPr>
          <w:color w:val="000000"/>
        </w:rPr>
        <w:t xml:space="preserve"> </w:t>
      </w:r>
      <w:r>
        <w:rPr>
          <w:rStyle w:val="hljs-keyword"/>
          <w:color w:val="0000FF"/>
        </w:rPr>
        <w:t>void</w:t>
      </w:r>
      <w:r>
        <w:rPr>
          <w:color w:val="000000"/>
        </w:rPr>
        <w:t xml:space="preserve"> load_default_coefficients(</w:t>
      </w:r>
      <w:r>
        <w:rPr>
          <w:rStyle w:val="hljs-keyword"/>
          <w:color w:val="0000FF"/>
        </w:rPr>
        <w:t>void</w:t>
      </w:r>
      <w:r>
        <w:rPr>
          <w:color w:val="000000"/>
        </w:rPr>
        <w:t>)</w:t>
      </w:r>
    </w:p>
    <w:p w14:paraId="613A119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>{</w:t>
      </w:r>
    </w:p>
    <w:p w14:paraId="0BC12D5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coeff_index;</w:t>
      </w:r>
    </w:p>
    <w:p w14:paraId="0CF51C8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32542A2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comment"/>
          <w:color w:val="008000"/>
        </w:rPr>
        <w:t>/* Clear all 25 coefficient registers before loading the identity tap. */</w:t>
      </w:r>
    </w:p>
    <w:p w14:paraId="61E2F6F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builtin"/>
          <w:color w:val="0000FF"/>
        </w:rPr>
        <w:t>for</w:t>
      </w:r>
      <w:r>
        <w:rPr>
          <w:color w:val="000000"/>
        </w:rPr>
        <w:t xml:space="preserve"> (coeff_index = 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; coeff_index &lt; </w:t>
      </w:r>
      <w:r>
        <w:rPr>
          <w:rStyle w:val="hljs-number"/>
          <w:color w:val="000000"/>
        </w:rPr>
        <w:t>25</w:t>
      </w:r>
      <w:r>
        <w:rPr>
          <w:color w:val="000000"/>
        </w:rPr>
        <w:t>; ++coeff_index) {</w:t>
      </w:r>
    </w:p>
    <w:p w14:paraId="5B29037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Xil_Out32(XPAR_FIR_COEFF_BANK_AXI_0_BASEADDR + </w:t>
      </w:r>
      <w:r>
        <w:rPr>
          <w:rStyle w:val="hljs-number"/>
          <w:color w:val="000000"/>
        </w:rPr>
        <w:t>4</w:t>
      </w:r>
      <w:r>
        <w:rPr>
          <w:color w:val="000000"/>
        </w:rPr>
        <w:t xml:space="preserve"> * coeff_index, </w:t>
      </w:r>
      <w:r>
        <w:rPr>
          <w:rStyle w:val="hljs-number"/>
          <w:color w:val="000000"/>
        </w:rPr>
        <w:t>0</w:t>
      </w:r>
      <w:r>
        <w:rPr>
          <w:color w:val="000000"/>
        </w:rPr>
        <w:t>);</w:t>
      </w:r>
    </w:p>
    <w:p w14:paraId="4F76229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}</w:t>
      </w:r>
    </w:p>
    <w:p w14:paraId="02194C6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F94CD95" w14:textId="77777777" w:rsidR="00807975" w:rsidRDefault="00807975" w:rsidP="00807975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color w:val="000000"/>
        </w:rPr>
        <w:t xml:space="preserve">    </w:t>
      </w:r>
      <w:r>
        <w:rPr>
          <w:rStyle w:val="hljs-comment"/>
          <w:color w:val="008000"/>
        </w:rPr>
        <w:t>/*</w:t>
      </w:r>
    </w:p>
    <w:p w14:paraId="2A9F8F85" w14:textId="77777777" w:rsidR="00807975" w:rsidRDefault="00807975" w:rsidP="00807975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    * The streaming FIR uses the bottom-right tap as the "current" sample</w:t>
      </w:r>
    </w:p>
    <w:p w14:paraId="4651A93F" w14:textId="77777777" w:rsidR="00807975" w:rsidRDefault="00807975" w:rsidP="00807975">
      <w:pPr>
        <w:pStyle w:val="HTML-kntformzott"/>
        <w:shd w:val="clear" w:color="auto" w:fill="FFFFFF"/>
        <w:rPr>
          <w:rStyle w:val="hljs-comment"/>
          <w:color w:val="008000"/>
        </w:rPr>
      </w:pPr>
      <w:r>
        <w:rPr>
          <w:rStyle w:val="hljs-comment"/>
          <w:color w:val="008000"/>
        </w:rPr>
        <w:t xml:space="preserve">     * location, so an identity kernel is EH 24 = +1.0000.</w:t>
      </w:r>
    </w:p>
    <w:p w14:paraId="45D6BE1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comment"/>
          <w:color w:val="008000"/>
        </w:rPr>
        <w:t xml:space="preserve">     */</w:t>
      </w:r>
    </w:p>
    <w:p w14:paraId="5A482B6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Xil_Out32(XPAR_FIR_COEFF_BANK_AXI_0_BASEADDR + </w:t>
      </w:r>
      <w:r>
        <w:rPr>
          <w:rStyle w:val="hljs-number"/>
          <w:color w:val="000000"/>
        </w:rPr>
        <w:t>4</w:t>
      </w:r>
      <w:r>
        <w:rPr>
          <w:color w:val="000000"/>
        </w:rPr>
        <w:t xml:space="preserve"> * </w:t>
      </w:r>
      <w:r>
        <w:rPr>
          <w:rStyle w:val="hljs-number"/>
          <w:color w:val="000000"/>
        </w:rPr>
        <w:t>24</w:t>
      </w:r>
      <w:r>
        <w:rPr>
          <w:color w:val="000000"/>
        </w:rPr>
        <w:t xml:space="preserve">, </w:t>
      </w:r>
      <w:r>
        <w:rPr>
          <w:rStyle w:val="hljs-number"/>
          <w:color w:val="000000"/>
        </w:rPr>
        <w:t>256</w:t>
      </w:r>
      <w:r>
        <w:rPr>
          <w:color w:val="000000"/>
        </w:rPr>
        <w:t>);</w:t>
      </w:r>
    </w:p>
    <w:p w14:paraId="1DB642E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}</w:t>
      </w:r>
    </w:p>
    <w:p w14:paraId="7432212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22F226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rStyle w:val="hljs-keyword"/>
          <w:color w:val="0000FF"/>
        </w:rPr>
        <w:t>int</w:t>
      </w:r>
      <w:r>
        <w:rPr>
          <w:color w:val="000000"/>
        </w:rPr>
        <w:t xml:space="preserve"> main(</w:t>
      </w:r>
      <w:r>
        <w:rPr>
          <w:rStyle w:val="hljs-keyword"/>
          <w:color w:val="0000FF"/>
        </w:rPr>
        <w:t>void</w:t>
      </w:r>
      <w:r>
        <w:rPr>
          <w:color w:val="000000"/>
        </w:rPr>
        <w:t>)</w:t>
      </w:r>
    </w:p>
    <w:p w14:paraId="25476A5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{</w:t>
      </w:r>
    </w:p>
    <w:p w14:paraId="3FC64EF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u8 received_byte;</w:t>
      </w:r>
    </w:p>
    <w:p w14:paraId="35CF18C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char</w:t>
      </w:r>
      <w:r>
        <w:rPr>
          <w:color w:val="000000"/>
        </w:rPr>
        <w:t xml:space="preserve"> input_line[</w:t>
      </w:r>
      <w:r>
        <w:rPr>
          <w:rStyle w:val="hljs-number"/>
          <w:color w:val="000000"/>
        </w:rPr>
        <w:t>64</w:t>
      </w:r>
      <w:r>
        <w:rPr>
          <w:color w:val="000000"/>
        </w:rPr>
        <w:t>];</w:t>
      </w:r>
    </w:p>
    <w:p w14:paraId="64F6E1C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input_length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6E40C52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decimal4_coefficients[</w:t>
      </w:r>
      <w:r>
        <w:rPr>
          <w:rStyle w:val="hljs-number"/>
          <w:color w:val="000000"/>
        </w:rPr>
        <w:t>25</w:t>
      </w:r>
      <w:r>
        <w:rPr>
          <w:color w:val="000000"/>
        </w:rPr>
        <w:t>];</w:t>
      </w:r>
    </w:p>
    <w:p w14:paraId="45D7F03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stored_coefficients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0827247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coeff_index;</w:t>
      </w:r>
    </w:p>
    <w:p w14:paraId="60AE520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A8CBE5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XUartLite_SetControlReg(XPAR_XUARTLITE_0_BASEADDR,</w:t>
      </w:r>
    </w:p>
    <w:p w14:paraId="246FD2F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XUL_CR_FIFO_RX_RESET | XUL_CR_FIFO_TX_RESET);</w:t>
      </w:r>
    </w:p>
    <w:p w14:paraId="70FE58F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8A84E9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load_default_coefficients();</w:t>
      </w:r>
    </w:p>
    <w:p w14:paraId="1BDB630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A71CBA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xil_printf(</w:t>
      </w:r>
      <w:r>
        <w:rPr>
          <w:rStyle w:val="hljs-string"/>
          <w:color w:val="A31515"/>
        </w:rPr>
        <w:t>"\r\nUART FIR coefficient loader ready.\r\n"</w:t>
      </w:r>
      <w:r>
        <w:rPr>
          <w:color w:val="000000"/>
        </w:rPr>
        <w:t>);</w:t>
      </w:r>
    </w:p>
    <w:p w14:paraId="0A9F42B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xil_printf(</w:t>
      </w:r>
      <w:r>
        <w:rPr>
          <w:rStyle w:val="hljs-string"/>
          <w:color w:val="A31515"/>
        </w:rPr>
        <w:t>"Send 25 coefficients line by line.\r\n"</w:t>
      </w:r>
      <w:r>
        <w:rPr>
          <w:color w:val="000000"/>
        </w:rPr>
        <w:t>);</w:t>
      </w:r>
    </w:p>
    <w:p w14:paraId="1ACEB63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xil_printf(</w:t>
      </w:r>
      <w:r>
        <w:rPr>
          <w:rStyle w:val="hljs-string"/>
          <w:color w:val="A31515"/>
        </w:rPr>
        <w:t>"Accepted input: +0.0011 or EH 0: +0.0011\r\n"</w:t>
      </w:r>
      <w:r>
        <w:rPr>
          <w:color w:val="000000"/>
        </w:rPr>
        <w:t>);</w:t>
      </w:r>
    </w:p>
    <w:p w14:paraId="0731A9D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xil_printf(</w:t>
      </w:r>
      <w:r>
        <w:rPr>
          <w:rStyle w:val="hljs-string"/>
          <w:color w:val="A31515"/>
        </w:rPr>
        <w:t>"Default kernel after reset: EH 24 = +1.0000, others 0.\r\n\r\n"</w:t>
      </w:r>
      <w:r>
        <w:rPr>
          <w:color w:val="000000"/>
        </w:rPr>
        <w:t>);</w:t>
      </w:r>
    </w:p>
    <w:p w14:paraId="174C42C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3AA278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</w:t>
      </w:r>
      <w:r>
        <w:rPr>
          <w:rStyle w:val="hljs-number"/>
          <w:color w:val="000000"/>
        </w:rPr>
        <w:t>1</w:t>
      </w:r>
      <w:r>
        <w:rPr>
          <w:color w:val="000000"/>
        </w:rPr>
        <w:t>) {</w:t>
      </w:r>
    </w:p>
    <w:p w14:paraId="11BA529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comment"/>
          <w:color w:val="008000"/>
        </w:rPr>
        <w:t>/* Poll the UART until a new character arrives. */</w:t>
      </w:r>
    </w:p>
    <w:p w14:paraId="33FF0C5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(XUartLite_IsReceiveEmpty(XPAR_XUARTLITE_0_BASEADDR)) {</w:t>
      </w:r>
    </w:p>
    <w:p w14:paraId="5A89939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}</w:t>
      </w:r>
    </w:p>
    <w:p w14:paraId="6AEFD8D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0E5F0A9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received_byte = XUartLite_RecvByte(XPAR_XUARTLITE_0_BASEADDR);</w:t>
      </w:r>
    </w:p>
    <w:p w14:paraId="6F265C8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2DB8BC2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(received_byte == </w:t>
      </w:r>
      <w:r>
        <w:rPr>
          <w:rStyle w:val="hljs-string"/>
          <w:color w:val="A31515"/>
        </w:rPr>
        <w:t>'\r'</w:t>
      </w:r>
      <w:r>
        <w:rPr>
          <w:color w:val="000000"/>
        </w:rPr>
        <w:t xml:space="preserve"> || received_byte == </w:t>
      </w:r>
      <w:r>
        <w:rPr>
          <w:rStyle w:val="hljs-string"/>
          <w:color w:val="A31515"/>
        </w:rPr>
        <w:t>'\n'</w:t>
      </w:r>
      <w:r>
        <w:rPr>
          <w:color w:val="000000"/>
        </w:rPr>
        <w:t>) {</w:t>
      </w:r>
    </w:p>
    <w:p w14:paraId="2316E9A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sign = </w:t>
      </w:r>
      <w:r>
        <w:rPr>
          <w:rStyle w:val="hljs-number"/>
          <w:color w:val="000000"/>
        </w:rPr>
        <w:t>1</w:t>
      </w:r>
      <w:r>
        <w:rPr>
          <w:color w:val="000000"/>
        </w:rPr>
        <w:t>;</w:t>
      </w:r>
    </w:p>
    <w:p w14:paraId="410D879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int_part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3F16F42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frac_part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6EA28A7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frac_digits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6CA7A7F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value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76E37E6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valid = </w:t>
      </w:r>
      <w:r>
        <w:rPr>
          <w:rStyle w:val="hljs-number"/>
          <w:color w:val="000000"/>
        </w:rPr>
        <w:t>1</w:t>
      </w:r>
      <w:r>
        <w:rPr>
          <w:color w:val="000000"/>
        </w:rPr>
        <w:t>;</w:t>
      </w:r>
    </w:p>
    <w:p w14:paraId="10742C6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found_number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53D7305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keyword"/>
          <w:color w:val="0000FF"/>
        </w:rPr>
        <w:t>char</w:t>
      </w:r>
      <w:r>
        <w:rPr>
          <w:color w:val="000000"/>
        </w:rPr>
        <w:t xml:space="preserve"> *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0165A4A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3369DBC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7F22387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5EDD0F4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</w:t>
      </w:r>
      <w:r>
        <w:rPr>
          <w:rStyle w:val="hljs-string"/>
          <w:color w:val="A31515"/>
        </w:rPr>
        <w:t>'\r'</w:t>
      </w:r>
      <w:r>
        <w:rPr>
          <w:color w:val="000000"/>
        </w:rPr>
        <w:t>);</w:t>
      </w:r>
    </w:p>
    <w:p w14:paraId="619FD12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4B27FED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58685BF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</w:t>
      </w:r>
      <w:r>
        <w:rPr>
          <w:rStyle w:val="hljs-string"/>
          <w:color w:val="A31515"/>
        </w:rPr>
        <w:t>'\n'</w:t>
      </w:r>
      <w:r>
        <w:rPr>
          <w:color w:val="000000"/>
        </w:rPr>
        <w:t>);</w:t>
      </w:r>
    </w:p>
    <w:p w14:paraId="369DE99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31799F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input_line[input_length] = </w:t>
      </w:r>
      <w:r>
        <w:rPr>
          <w:rStyle w:val="hljs-string"/>
          <w:color w:val="A31515"/>
        </w:rPr>
        <w:t>'\0'</w:t>
      </w:r>
      <w:r>
        <w:rPr>
          <w:color w:val="000000"/>
        </w:rPr>
        <w:t>;</w:t>
      </w:r>
    </w:p>
    <w:p w14:paraId="1B7AEE4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 input_line;</w:t>
      </w:r>
    </w:p>
    <w:p w14:paraId="5613E73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549934F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comment"/>
          <w:color w:val="008000"/>
        </w:rPr>
        <w:t>/* Accept optional leading whitespace and the "EH n:" prefix. */</w:t>
      </w:r>
    </w:p>
    <w:p w14:paraId="1492C73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 '</w:t>
      </w:r>
      <w:r>
        <w:rPr>
          <w:color w:val="000000"/>
        </w:rPr>
        <w:t xml:space="preserve"> ||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'\t'</w:t>
      </w:r>
      <w:r>
        <w:rPr>
          <w:color w:val="000000"/>
        </w:rPr>
        <w:t>) {</w:t>
      </w:r>
    </w:p>
    <w:p w14:paraId="5DF18C1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1698BCB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7C8C178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256ED96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((</w:t>
      </w:r>
      <w:r>
        <w:rPr>
          <w:rStyle w:val="hljs-builtin"/>
          <w:color w:val="0000FF"/>
        </w:rPr>
        <w:t>cursor</w:t>
      </w:r>
      <w:r>
        <w:rPr>
          <w:color w:val="000000"/>
        </w:rPr>
        <w:t>[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] == </w:t>
      </w:r>
      <w:r>
        <w:rPr>
          <w:rStyle w:val="hljs-string"/>
          <w:color w:val="A31515"/>
        </w:rPr>
        <w:t>'E'</w:t>
      </w:r>
      <w:r>
        <w:rPr>
          <w:color w:val="000000"/>
        </w:rPr>
        <w:t xml:space="preserve"> || </w:t>
      </w:r>
      <w:r>
        <w:rPr>
          <w:rStyle w:val="hljs-builtin"/>
          <w:color w:val="0000FF"/>
        </w:rPr>
        <w:t>cursor</w:t>
      </w:r>
      <w:r>
        <w:rPr>
          <w:color w:val="000000"/>
        </w:rPr>
        <w:t>[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] == </w:t>
      </w:r>
      <w:r>
        <w:rPr>
          <w:rStyle w:val="hljs-string"/>
          <w:color w:val="A31515"/>
        </w:rPr>
        <w:t>'e'</w:t>
      </w:r>
      <w:r>
        <w:rPr>
          <w:color w:val="000000"/>
        </w:rPr>
        <w:t>) &amp;&amp;</w:t>
      </w:r>
    </w:p>
    <w:p w14:paraId="2898068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(</w:t>
      </w:r>
      <w:r>
        <w:rPr>
          <w:rStyle w:val="hljs-builtin"/>
          <w:color w:val="0000FF"/>
        </w:rPr>
        <w:t>cursor</w:t>
      </w:r>
      <w:r>
        <w:rPr>
          <w:color w:val="000000"/>
        </w:rPr>
        <w:t>[</w:t>
      </w:r>
      <w:r>
        <w:rPr>
          <w:rStyle w:val="hljs-number"/>
          <w:color w:val="000000"/>
        </w:rPr>
        <w:t>1</w:t>
      </w:r>
      <w:r>
        <w:rPr>
          <w:color w:val="000000"/>
        </w:rPr>
        <w:t xml:space="preserve">] == </w:t>
      </w:r>
      <w:r>
        <w:rPr>
          <w:rStyle w:val="hljs-string"/>
          <w:color w:val="A31515"/>
        </w:rPr>
        <w:t>'H'</w:t>
      </w:r>
      <w:r>
        <w:rPr>
          <w:color w:val="000000"/>
        </w:rPr>
        <w:t xml:space="preserve"> || </w:t>
      </w:r>
      <w:r>
        <w:rPr>
          <w:rStyle w:val="hljs-builtin"/>
          <w:color w:val="0000FF"/>
        </w:rPr>
        <w:t>cursor</w:t>
      </w:r>
      <w:r>
        <w:rPr>
          <w:color w:val="000000"/>
        </w:rPr>
        <w:t>[</w:t>
      </w:r>
      <w:r>
        <w:rPr>
          <w:rStyle w:val="hljs-number"/>
          <w:color w:val="000000"/>
        </w:rPr>
        <w:t>1</w:t>
      </w:r>
      <w:r>
        <w:rPr>
          <w:color w:val="000000"/>
        </w:rPr>
        <w:t xml:space="preserve">] == </w:t>
      </w:r>
      <w:r>
        <w:rPr>
          <w:rStyle w:val="hljs-string"/>
          <w:color w:val="A31515"/>
        </w:rPr>
        <w:t>'h'</w:t>
      </w:r>
      <w:r>
        <w:rPr>
          <w:color w:val="000000"/>
        </w:rPr>
        <w:t>)) {</w:t>
      </w:r>
    </w:p>
    <w:p w14:paraId="6B3F8AB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+= </w:t>
      </w:r>
      <w:r>
        <w:rPr>
          <w:rStyle w:val="hljs-number"/>
          <w:color w:val="000000"/>
        </w:rPr>
        <w:t>2</w:t>
      </w:r>
      <w:r>
        <w:rPr>
          <w:color w:val="000000"/>
        </w:rPr>
        <w:t>;</w:t>
      </w:r>
    </w:p>
    <w:p w14:paraId="7FBA4DB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2945978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 '</w:t>
      </w:r>
      <w:r>
        <w:rPr>
          <w:color w:val="000000"/>
        </w:rPr>
        <w:t xml:space="preserve"> ||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'\t'</w:t>
      </w:r>
      <w:r>
        <w:rPr>
          <w:color w:val="000000"/>
        </w:rPr>
        <w:t>) {</w:t>
      </w:r>
    </w:p>
    <w:p w14:paraId="6DD36C6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62F2EBD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}</w:t>
      </w:r>
    </w:p>
    <w:p w14:paraId="1C4E359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7F6B2C0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&gt;= </w:t>
      </w:r>
      <w:r>
        <w:rPr>
          <w:rStyle w:val="hljs-string"/>
          <w:color w:val="A31515"/>
        </w:rPr>
        <w:t>'0'</w:t>
      </w:r>
      <w:r>
        <w:rPr>
          <w:color w:val="000000"/>
        </w:rPr>
        <w:t xml:space="preserve"> &amp;&amp;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&lt;= </w:t>
      </w:r>
      <w:r>
        <w:rPr>
          <w:rStyle w:val="hljs-string"/>
          <w:color w:val="A31515"/>
        </w:rPr>
        <w:t>'9'</w:t>
      </w:r>
      <w:r>
        <w:rPr>
          <w:color w:val="000000"/>
        </w:rPr>
        <w:t>) {</w:t>
      </w:r>
    </w:p>
    <w:p w14:paraId="4D844B7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67505FC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}</w:t>
      </w:r>
    </w:p>
    <w:p w14:paraId="117875E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554FA90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 '</w:t>
      </w:r>
      <w:r>
        <w:rPr>
          <w:color w:val="000000"/>
        </w:rPr>
        <w:t xml:space="preserve"> ||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'\t'</w:t>
      </w:r>
      <w:r>
        <w:rPr>
          <w:color w:val="000000"/>
        </w:rPr>
        <w:t>) {</w:t>
      </w:r>
    </w:p>
    <w:p w14:paraId="6C1485C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6A5BFB8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}</w:t>
      </w:r>
    </w:p>
    <w:p w14:paraId="65CD4FB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078325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':'</w:t>
      </w:r>
      <w:r>
        <w:rPr>
          <w:color w:val="000000"/>
        </w:rPr>
        <w:t>) {</w:t>
      </w:r>
    </w:p>
    <w:p w14:paraId="6E300E0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44979F0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}</w:t>
      </w:r>
    </w:p>
    <w:p w14:paraId="07BD94A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0EFCD03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3CBB58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 '</w:t>
      </w:r>
      <w:r>
        <w:rPr>
          <w:color w:val="000000"/>
        </w:rPr>
        <w:t xml:space="preserve"> ||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'\t'</w:t>
      </w:r>
      <w:r>
        <w:rPr>
          <w:color w:val="000000"/>
        </w:rPr>
        <w:t>) {</w:t>
      </w:r>
    </w:p>
    <w:p w14:paraId="08FED73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3392A85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1C5162F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794E17C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'+'</w:t>
      </w:r>
      <w:r>
        <w:rPr>
          <w:color w:val="000000"/>
        </w:rPr>
        <w:t>) {</w:t>
      </w:r>
    </w:p>
    <w:p w14:paraId="43F452F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0F20983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'-'</w:t>
      </w:r>
      <w:r>
        <w:rPr>
          <w:color w:val="000000"/>
        </w:rPr>
        <w:t>) {</w:t>
      </w:r>
    </w:p>
    <w:p w14:paraId="707D3E5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sign = </w:t>
      </w:r>
      <w:r>
        <w:rPr>
          <w:rStyle w:val="hljs-number"/>
          <w:color w:val="000000"/>
        </w:rPr>
        <w:t>-1</w:t>
      </w:r>
      <w:r>
        <w:rPr>
          <w:color w:val="000000"/>
        </w:rPr>
        <w:t>;</w:t>
      </w:r>
    </w:p>
    <w:p w14:paraId="0FCC815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3389DCD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4AE8EFF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54B308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&gt;= </w:t>
      </w:r>
      <w:r>
        <w:rPr>
          <w:rStyle w:val="hljs-string"/>
          <w:color w:val="A31515"/>
        </w:rPr>
        <w:t>'0'</w:t>
      </w:r>
      <w:r>
        <w:rPr>
          <w:color w:val="000000"/>
        </w:rPr>
        <w:t xml:space="preserve"> &amp;&amp;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&lt;= </w:t>
      </w:r>
      <w:r>
        <w:rPr>
          <w:rStyle w:val="hljs-string"/>
          <w:color w:val="A31515"/>
        </w:rPr>
        <w:t>'9'</w:t>
      </w:r>
      <w:r>
        <w:rPr>
          <w:color w:val="000000"/>
        </w:rPr>
        <w:t>) {</w:t>
      </w:r>
    </w:p>
    <w:p w14:paraId="109245D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found_number = </w:t>
      </w:r>
      <w:r>
        <w:rPr>
          <w:rStyle w:val="hljs-number"/>
          <w:color w:val="000000"/>
        </w:rPr>
        <w:t>1</w:t>
      </w:r>
      <w:r>
        <w:rPr>
          <w:color w:val="000000"/>
        </w:rPr>
        <w:t>;</w:t>
      </w:r>
    </w:p>
    <w:p w14:paraId="568D76C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int_part = int_part * </w:t>
      </w:r>
      <w:r>
        <w:rPr>
          <w:rStyle w:val="hljs-number"/>
          <w:color w:val="000000"/>
        </w:rPr>
        <w:t>10</w:t>
      </w:r>
      <w:r>
        <w:rPr>
          <w:color w:val="000000"/>
        </w:rPr>
        <w:t xml:space="preserve"> +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- </w:t>
      </w:r>
      <w:r>
        <w:rPr>
          <w:rStyle w:val="hljs-string"/>
          <w:color w:val="A31515"/>
        </w:rPr>
        <w:t>'0'</w:t>
      </w:r>
      <w:r>
        <w:rPr>
          <w:color w:val="000000"/>
        </w:rPr>
        <w:t>);</w:t>
      </w:r>
    </w:p>
    <w:p w14:paraId="0C11D8C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23B61E2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1CAF085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01E0EE5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'.'</w:t>
      </w:r>
      <w:r>
        <w:rPr>
          <w:color w:val="000000"/>
        </w:rPr>
        <w:t>) {</w:t>
      </w:r>
    </w:p>
    <w:p w14:paraId="2D23700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438E2EF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0AB8EF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&gt;= </w:t>
      </w:r>
      <w:r>
        <w:rPr>
          <w:rStyle w:val="hljs-string"/>
          <w:color w:val="A31515"/>
        </w:rPr>
        <w:t>'0'</w:t>
      </w:r>
      <w:r>
        <w:rPr>
          <w:color w:val="000000"/>
        </w:rPr>
        <w:t xml:space="preserve"> &amp;&amp;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&lt;= </w:t>
      </w:r>
      <w:r>
        <w:rPr>
          <w:rStyle w:val="hljs-string"/>
          <w:color w:val="A31515"/>
        </w:rPr>
        <w:t>'9'</w:t>
      </w:r>
      <w:r>
        <w:rPr>
          <w:color w:val="000000"/>
        </w:rPr>
        <w:t>) {</w:t>
      </w:r>
    </w:p>
    <w:p w14:paraId="10989B8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(frac_digits &lt; </w:t>
      </w:r>
      <w:r>
        <w:rPr>
          <w:rStyle w:val="hljs-number"/>
          <w:color w:val="000000"/>
        </w:rPr>
        <w:t>4</w:t>
      </w:r>
      <w:r>
        <w:rPr>
          <w:color w:val="000000"/>
        </w:rPr>
        <w:t>) {</w:t>
      </w:r>
    </w:p>
    <w:p w14:paraId="499294C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frac_part = frac_part * </w:t>
      </w:r>
      <w:r>
        <w:rPr>
          <w:rStyle w:val="hljs-number"/>
          <w:color w:val="000000"/>
        </w:rPr>
        <w:t>10</w:t>
      </w:r>
      <w:r>
        <w:rPr>
          <w:color w:val="000000"/>
        </w:rPr>
        <w:t xml:space="preserve"> +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- </w:t>
      </w:r>
      <w:r>
        <w:rPr>
          <w:rStyle w:val="hljs-string"/>
          <w:color w:val="A31515"/>
        </w:rPr>
        <w:t>'0'</w:t>
      </w:r>
      <w:r>
        <w:rPr>
          <w:color w:val="000000"/>
        </w:rPr>
        <w:t>);</w:t>
      </w:r>
    </w:p>
    <w:p w14:paraId="17628C3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}</w:t>
      </w:r>
    </w:p>
    <w:p w14:paraId="3AAA898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++frac_digits;</w:t>
      </w:r>
    </w:p>
    <w:p w14:paraId="3B6ACE9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0B83784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             }</w:t>
      </w:r>
    </w:p>
    <w:p w14:paraId="4DAB03D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34BEBE6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49B157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(frac_digits &lt; </w:t>
      </w:r>
      <w:r>
        <w:rPr>
          <w:rStyle w:val="hljs-number"/>
          <w:color w:val="000000"/>
        </w:rPr>
        <w:t>4</w:t>
      </w:r>
      <w:r>
        <w:rPr>
          <w:color w:val="000000"/>
        </w:rPr>
        <w:t>) {</w:t>
      </w:r>
    </w:p>
    <w:p w14:paraId="1C942C5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frac_part *= </w:t>
      </w:r>
      <w:r>
        <w:rPr>
          <w:rStyle w:val="hljs-number"/>
          <w:color w:val="000000"/>
        </w:rPr>
        <w:t>10</w:t>
      </w:r>
      <w:r>
        <w:rPr>
          <w:color w:val="000000"/>
        </w:rPr>
        <w:t>;</w:t>
      </w:r>
    </w:p>
    <w:p w14:paraId="7B7697F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++frac_digits;</w:t>
      </w:r>
    </w:p>
    <w:p w14:paraId="0FB1CB8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32DAF02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43C2C1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 '</w:t>
      </w:r>
      <w:r>
        <w:rPr>
          <w:color w:val="000000"/>
        </w:rPr>
        <w:t xml:space="preserve"> || 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== </w:t>
      </w:r>
      <w:r>
        <w:rPr>
          <w:rStyle w:val="hljs-string"/>
          <w:color w:val="A31515"/>
        </w:rPr>
        <w:t>'\t'</w:t>
      </w:r>
      <w:r>
        <w:rPr>
          <w:color w:val="000000"/>
        </w:rPr>
        <w:t>) {</w:t>
      </w:r>
    </w:p>
    <w:p w14:paraId="6375187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</w:t>
      </w:r>
      <w:r>
        <w:rPr>
          <w:rStyle w:val="hljs-builtin"/>
          <w:color w:val="0000FF"/>
        </w:rPr>
        <w:t>cursor</w:t>
      </w:r>
      <w:r>
        <w:rPr>
          <w:color w:val="000000"/>
        </w:rPr>
        <w:t>;</w:t>
      </w:r>
    </w:p>
    <w:p w14:paraId="1E39905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21620E2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9C6A84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(*</w:t>
      </w:r>
      <w:r>
        <w:rPr>
          <w:rStyle w:val="hljs-builtin"/>
          <w:color w:val="0000FF"/>
        </w:rPr>
        <w:t>cursor</w:t>
      </w:r>
      <w:r>
        <w:rPr>
          <w:color w:val="000000"/>
        </w:rPr>
        <w:t xml:space="preserve"> != </w:t>
      </w:r>
      <w:r>
        <w:rPr>
          <w:rStyle w:val="hljs-string"/>
          <w:color w:val="A31515"/>
        </w:rPr>
        <w:t>'\0'</w:t>
      </w:r>
      <w:r>
        <w:rPr>
          <w:color w:val="000000"/>
        </w:rPr>
        <w:t>) {</w:t>
      </w:r>
    </w:p>
    <w:p w14:paraId="6532235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valid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4F82133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4C27628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1DFB5DB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(!found_number) {</w:t>
      </w:r>
    </w:p>
    <w:p w14:paraId="4F47D1D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valid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1149BEB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5526EA6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50FBE69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comment"/>
          <w:color w:val="008000"/>
        </w:rPr>
        <w:t>/* More than 4 fractional digits would not match the decimal4 format. */</w:t>
      </w:r>
    </w:p>
    <w:p w14:paraId="6AC9C88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(frac_digits &gt; </w:t>
      </w:r>
      <w:r>
        <w:rPr>
          <w:rStyle w:val="hljs-number"/>
          <w:color w:val="000000"/>
        </w:rPr>
        <w:t>4</w:t>
      </w:r>
      <w:r>
        <w:rPr>
          <w:color w:val="000000"/>
        </w:rPr>
        <w:t>) {</w:t>
      </w:r>
    </w:p>
    <w:p w14:paraId="5A1FD50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valid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123CB86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3E7A094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AC1B5F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(valid) {</w:t>
      </w:r>
    </w:p>
    <w:p w14:paraId="246DA24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comment"/>
          <w:color w:val="008000"/>
        </w:rPr>
        <w:t>/* Store coefficients as signed integers scaled by 10^4. */</w:t>
      </w:r>
    </w:p>
    <w:p w14:paraId="1CF7AC2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value = sign * (int_part * </w:t>
      </w:r>
      <w:r>
        <w:rPr>
          <w:rStyle w:val="hljs-number"/>
          <w:color w:val="000000"/>
        </w:rPr>
        <w:t>10000</w:t>
      </w:r>
      <w:r>
        <w:rPr>
          <w:color w:val="000000"/>
        </w:rPr>
        <w:t xml:space="preserve"> + frac_part);</w:t>
      </w:r>
    </w:p>
    <w:p w14:paraId="649421A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decimal4_coefficients[stored_coefficients] = value;</w:t>
      </w:r>
    </w:p>
    <w:p w14:paraId="21DB89B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++stored_coefficients;</w:t>
      </w:r>
    </w:p>
    <w:p w14:paraId="7E3FE67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747A002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xil_printf(</w:t>
      </w:r>
      <w:r>
        <w:rPr>
          <w:rStyle w:val="hljs-string"/>
          <w:color w:val="A31515"/>
        </w:rPr>
        <w:t>"Stored coefficient %d/25\r\n"</w:t>
      </w:r>
      <w:r>
        <w:rPr>
          <w:color w:val="000000"/>
        </w:rPr>
        <w:t>, stored_coefficients);</w:t>
      </w:r>
    </w:p>
    <w:p w14:paraId="0765DC8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9C9C53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(stored_coefficients == </w:t>
      </w:r>
      <w:r>
        <w:rPr>
          <w:rStyle w:val="hljs-number"/>
          <w:color w:val="000000"/>
        </w:rPr>
        <w:t>25</w:t>
      </w:r>
      <w:r>
        <w:rPr>
          <w:color w:val="000000"/>
        </w:rPr>
        <w:t>) {</w:t>
      </w:r>
    </w:p>
    <w:p w14:paraId="7CA096B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xil_printf(</w:t>
      </w:r>
      <w:r>
        <w:rPr>
          <w:rStyle w:val="hljs-string"/>
          <w:color w:val="A31515"/>
        </w:rPr>
        <w:t>"\r\nFull coefficient set received.\r\n"</w:t>
      </w:r>
      <w:r>
        <w:rPr>
          <w:color w:val="000000"/>
        </w:rPr>
        <w:t>);</w:t>
      </w:r>
    </w:p>
    <w:p w14:paraId="37C2D75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8CC6EB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Style w:val="hljs-builtin"/>
          <w:color w:val="0000FF"/>
        </w:rPr>
        <w:t>for</w:t>
      </w:r>
      <w:r>
        <w:rPr>
          <w:color w:val="000000"/>
        </w:rPr>
        <w:t xml:space="preserve"> (coeff_index = 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; coeff_index &lt; </w:t>
      </w:r>
      <w:r>
        <w:rPr>
          <w:rStyle w:val="hljs-number"/>
          <w:color w:val="000000"/>
        </w:rPr>
        <w:t>25</w:t>
      </w:r>
      <w:r>
        <w:rPr>
          <w:color w:val="000000"/>
        </w:rPr>
        <w:t>; ++coeff_index) {</w:t>
      </w:r>
    </w:p>
    <w:p w14:paraId="65BF2B5B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abs_value = decimal4_coefficients[coeff_index];</w:t>
      </w:r>
    </w:p>
    <w:p w14:paraId="71EF1E9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</w:t>
      </w:r>
      <w:r>
        <w:rPr>
          <w:rStyle w:val="hljs-keyword"/>
          <w:color w:val="0000FF"/>
        </w:rPr>
        <w:t>char</w:t>
      </w:r>
      <w:r>
        <w:rPr>
          <w:color w:val="000000"/>
        </w:rPr>
        <w:t xml:space="preserve"> sign_char = </w:t>
      </w:r>
      <w:r>
        <w:rPr>
          <w:rStyle w:val="hljs-string"/>
          <w:color w:val="A31515"/>
        </w:rPr>
        <w:t>'+'</w:t>
      </w:r>
      <w:r>
        <w:rPr>
          <w:color w:val="000000"/>
        </w:rPr>
        <w:t>;</w:t>
      </w:r>
    </w:p>
    <w:p w14:paraId="7D75939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22AB26A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(abs_value &lt; </w:t>
      </w:r>
      <w:r>
        <w:rPr>
          <w:rStyle w:val="hljs-number"/>
          <w:color w:val="000000"/>
        </w:rPr>
        <w:t>0</w:t>
      </w:r>
      <w:r>
        <w:rPr>
          <w:color w:val="000000"/>
        </w:rPr>
        <w:t>) {</w:t>
      </w:r>
    </w:p>
    <w:p w14:paraId="1AF77E3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sign_char = </w:t>
      </w:r>
      <w:r>
        <w:rPr>
          <w:rStyle w:val="hljs-string"/>
          <w:color w:val="A31515"/>
        </w:rPr>
        <w:t>'-'</w:t>
      </w:r>
      <w:r>
        <w:rPr>
          <w:color w:val="000000"/>
        </w:rPr>
        <w:t>;</w:t>
      </w:r>
    </w:p>
    <w:p w14:paraId="23B19C6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abs_value = -abs_value;</w:t>
      </w:r>
    </w:p>
    <w:p w14:paraId="6FCA23D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}</w:t>
      </w:r>
    </w:p>
    <w:p w14:paraId="38CEA63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6ACB1FA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xil_printf(</w:t>
      </w:r>
      <w:r>
        <w:rPr>
          <w:rStyle w:val="hljs-string"/>
          <w:color w:val="A31515"/>
        </w:rPr>
        <w:t>"EH %d: %c%d.%04d\r\n"</w:t>
      </w:r>
      <w:r>
        <w:rPr>
          <w:color w:val="000000"/>
        </w:rPr>
        <w:t>,</w:t>
      </w:r>
    </w:p>
    <w:p w14:paraId="0D8B740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coeff_index,</w:t>
      </w:r>
    </w:p>
    <w:p w14:paraId="39EE5F3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sign_char,</w:t>
      </w:r>
    </w:p>
    <w:p w14:paraId="08C8CAA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abs_value / </w:t>
      </w:r>
      <w:r>
        <w:rPr>
          <w:rStyle w:val="hljs-number"/>
          <w:color w:val="000000"/>
        </w:rPr>
        <w:t>10000</w:t>
      </w:r>
      <w:r>
        <w:rPr>
          <w:color w:val="000000"/>
        </w:rPr>
        <w:t>,</w:t>
      </w:r>
    </w:p>
    <w:p w14:paraId="1A134F8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abs_value % </w:t>
      </w:r>
      <w:r>
        <w:rPr>
          <w:rStyle w:val="hljs-number"/>
          <w:color w:val="000000"/>
        </w:rPr>
        <w:t>10000</w:t>
      </w:r>
      <w:r>
        <w:rPr>
          <w:color w:val="000000"/>
        </w:rPr>
        <w:t>);</w:t>
      </w:r>
    </w:p>
    <w:p w14:paraId="71DF706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}</w:t>
      </w:r>
    </w:p>
    <w:p w14:paraId="23E7B7E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0B879B8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Style w:val="hljs-comment"/>
          <w:color w:val="008000"/>
        </w:rPr>
        <w:t>/* Convert and write the full 5x5 coefficient set in register order. */</w:t>
      </w:r>
    </w:p>
    <w:p w14:paraId="6C652AE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                    </w:t>
      </w:r>
      <w:r>
        <w:rPr>
          <w:rStyle w:val="hljs-builtin"/>
          <w:color w:val="0000FF"/>
        </w:rPr>
        <w:t>for</w:t>
      </w:r>
      <w:r>
        <w:rPr>
          <w:color w:val="000000"/>
        </w:rPr>
        <w:t xml:space="preserve"> (coeff_index = </w:t>
      </w:r>
      <w:r>
        <w:rPr>
          <w:rStyle w:val="hljs-number"/>
          <w:color w:val="000000"/>
        </w:rPr>
        <w:t>0</w:t>
      </w:r>
      <w:r>
        <w:rPr>
          <w:color w:val="000000"/>
        </w:rPr>
        <w:t xml:space="preserve">; coeff_index &lt; </w:t>
      </w:r>
      <w:r>
        <w:rPr>
          <w:rStyle w:val="hljs-number"/>
          <w:color w:val="000000"/>
        </w:rPr>
        <w:t>25</w:t>
      </w:r>
      <w:r>
        <w:rPr>
          <w:color w:val="000000"/>
        </w:rPr>
        <w:t>; ++coeff_index) {</w:t>
      </w:r>
    </w:p>
    <w:p w14:paraId="002BE2F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</w:t>
      </w:r>
      <w:r>
        <w:rPr>
          <w:rStyle w:val="hljs-keyword"/>
          <w:color w:val="0000FF"/>
        </w:rPr>
        <w:t>int</w:t>
      </w:r>
      <w:r>
        <w:rPr>
          <w:color w:val="000000"/>
        </w:rPr>
        <w:t xml:space="preserve"> q8_8_raw = decimal4_to_q8_8_raw(</w:t>
      </w:r>
    </w:p>
    <w:p w14:paraId="2EAF121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decimal4_coefficients[coeff_index]);</w:t>
      </w:r>
    </w:p>
    <w:p w14:paraId="0D55FFE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Xil_Out32(XPAR_FIR_COEFF_BANK_AXI_0_BASEADDR + </w:t>
      </w:r>
      <w:r>
        <w:rPr>
          <w:rStyle w:val="hljs-number"/>
          <w:color w:val="000000"/>
        </w:rPr>
        <w:t>4</w:t>
      </w:r>
      <w:r>
        <w:rPr>
          <w:color w:val="000000"/>
        </w:rPr>
        <w:t xml:space="preserve"> * coeff_index,</w:t>
      </w:r>
    </w:p>
    <w:p w14:paraId="3748343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(u32)q8_8_raw);</w:t>
      </w:r>
    </w:p>
    <w:p w14:paraId="6806F06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}</w:t>
      </w:r>
    </w:p>
    <w:p w14:paraId="6D416686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01070AF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xil_printf(</w:t>
      </w:r>
      <w:r>
        <w:rPr>
          <w:rStyle w:val="hljs-string"/>
          <w:color w:val="A31515"/>
        </w:rPr>
        <w:t>"\r\nCoefficients applied to FIR.\r\n"</w:t>
      </w:r>
      <w:r>
        <w:rPr>
          <w:color w:val="000000"/>
        </w:rPr>
        <w:t>);</w:t>
      </w:r>
    </w:p>
    <w:p w14:paraId="063D130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xil_printf(</w:t>
      </w:r>
      <w:r>
        <w:rPr>
          <w:rStyle w:val="hljs-string"/>
          <w:color w:val="A31515"/>
        </w:rPr>
        <w:t>"Ready for next 25 coefficients.\r\n"</w:t>
      </w:r>
      <w:r>
        <w:rPr>
          <w:color w:val="000000"/>
        </w:rPr>
        <w:t>);</w:t>
      </w:r>
    </w:p>
    <w:p w14:paraId="700FD73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stored_coefficients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2ABF94D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}</w:t>
      </w:r>
    </w:p>
    <w:p w14:paraId="12BD66C1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(input_length != </w:t>
      </w:r>
      <w:r>
        <w:rPr>
          <w:rStyle w:val="hljs-number"/>
          <w:color w:val="000000"/>
        </w:rPr>
        <w:t>0</w:t>
      </w:r>
      <w:r>
        <w:rPr>
          <w:color w:val="000000"/>
        </w:rPr>
        <w:t>) {</w:t>
      </w:r>
    </w:p>
    <w:p w14:paraId="071BB68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    xil_printf(</w:t>
      </w:r>
      <w:r>
        <w:rPr>
          <w:rStyle w:val="hljs-string"/>
          <w:color w:val="A31515"/>
        </w:rPr>
        <w:t>"Invalid format. Use +0.0011 or EH n: +0.0011\r\n"</w:t>
      </w:r>
      <w:r>
        <w:rPr>
          <w:color w:val="000000"/>
        </w:rPr>
        <w:t>);</w:t>
      </w:r>
    </w:p>
    <w:p w14:paraId="4D355C2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131C8C6D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4943DFA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comment"/>
          <w:color w:val="008000"/>
        </w:rPr>
        <w:t>/* Start collecting the next input line after Enter. */</w:t>
      </w:r>
    </w:p>
    <w:p w14:paraId="4BE8E4E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input_length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40A1A7A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((received_byte == </w:t>
      </w:r>
      <w:r>
        <w:rPr>
          <w:rStyle w:val="hljs-number"/>
          <w:color w:val="000000"/>
        </w:rPr>
        <w:t>8</w:t>
      </w:r>
      <w:r>
        <w:rPr>
          <w:color w:val="000000"/>
        </w:rPr>
        <w:t xml:space="preserve"> || received_byte == </w:t>
      </w:r>
      <w:r>
        <w:rPr>
          <w:rStyle w:val="hljs-number"/>
          <w:color w:val="000000"/>
        </w:rPr>
        <w:t>127</w:t>
      </w:r>
      <w:r>
        <w:rPr>
          <w:color w:val="000000"/>
        </w:rPr>
        <w:t xml:space="preserve">) &amp;&amp; input_length &gt; </w:t>
      </w:r>
      <w:r>
        <w:rPr>
          <w:rStyle w:val="hljs-number"/>
          <w:color w:val="000000"/>
        </w:rPr>
        <w:t>0</w:t>
      </w:r>
      <w:r>
        <w:rPr>
          <w:color w:val="000000"/>
        </w:rPr>
        <w:t>) {</w:t>
      </w:r>
    </w:p>
    <w:p w14:paraId="14A9FE6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--input_length;</w:t>
      </w:r>
    </w:p>
    <w:p w14:paraId="589065A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36982A5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comment"/>
          <w:color w:val="008000"/>
        </w:rPr>
        <w:t>/* Echo backspace in a terminal-friendly way. */</w:t>
      </w:r>
    </w:p>
    <w:p w14:paraId="069CCBF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484A3280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61803BEE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</w:t>
      </w:r>
      <w:r>
        <w:rPr>
          <w:rStyle w:val="hljs-number"/>
          <w:color w:val="000000"/>
        </w:rPr>
        <w:t>8</w:t>
      </w:r>
      <w:r>
        <w:rPr>
          <w:color w:val="000000"/>
        </w:rPr>
        <w:t>);</w:t>
      </w:r>
    </w:p>
    <w:p w14:paraId="0F87F4B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6DC4402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1CDF494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</w:t>
      </w:r>
      <w:r>
        <w:rPr>
          <w:rStyle w:val="hljs-string"/>
          <w:color w:val="A31515"/>
        </w:rPr>
        <w:t>' '</w:t>
      </w:r>
      <w:r>
        <w:rPr>
          <w:color w:val="000000"/>
        </w:rPr>
        <w:t>);</w:t>
      </w:r>
    </w:p>
    <w:p w14:paraId="3D0A17F5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4745E79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5FD1B68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</w:t>
      </w:r>
      <w:r>
        <w:rPr>
          <w:rStyle w:val="hljs-number"/>
          <w:color w:val="000000"/>
        </w:rPr>
        <w:t>8</w:t>
      </w:r>
      <w:r>
        <w:rPr>
          <w:color w:val="000000"/>
        </w:rPr>
        <w:t>);</w:t>
      </w:r>
    </w:p>
    <w:p w14:paraId="0B539DB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</w:t>
      </w:r>
      <w:r>
        <w:rPr>
          <w:rStyle w:val="hljs-builtin"/>
          <w:color w:val="0000FF"/>
        </w:rPr>
        <w:t>if</w:t>
      </w:r>
      <w:r>
        <w:rPr>
          <w:color w:val="000000"/>
        </w:rPr>
        <w:t xml:space="preserve"> (input_length &lt; (</w:t>
      </w:r>
      <w:r>
        <w:rPr>
          <w:rStyle w:val="hljs-keyword"/>
          <w:color w:val="0000FF"/>
        </w:rPr>
        <w:t>int</w:t>
      </w:r>
      <w:r>
        <w:rPr>
          <w:color w:val="000000"/>
        </w:rPr>
        <w:t>)</w:t>
      </w:r>
      <w:r>
        <w:rPr>
          <w:rStyle w:val="hljs-keyword"/>
          <w:color w:val="0000FF"/>
        </w:rPr>
        <w:t>sizeof</w:t>
      </w:r>
      <w:r>
        <w:rPr>
          <w:color w:val="000000"/>
        </w:rPr>
        <w:t xml:space="preserve">(input_line) - </w:t>
      </w:r>
      <w:r>
        <w:rPr>
          <w:rStyle w:val="hljs-number"/>
          <w:color w:val="000000"/>
        </w:rPr>
        <w:t>1</w:t>
      </w:r>
      <w:r>
        <w:rPr>
          <w:color w:val="000000"/>
        </w:rPr>
        <w:t>) {</w:t>
      </w:r>
    </w:p>
    <w:p w14:paraId="21D5BB4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input_line[input_length] = (</w:t>
      </w:r>
      <w:r>
        <w:rPr>
          <w:rStyle w:val="hljs-keyword"/>
          <w:color w:val="0000FF"/>
        </w:rPr>
        <w:t>char</w:t>
      </w:r>
      <w:r>
        <w:rPr>
          <w:color w:val="000000"/>
        </w:rPr>
        <w:t>)received_byte;</w:t>
      </w:r>
    </w:p>
    <w:p w14:paraId="1F7DCE0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++input_length;</w:t>
      </w:r>
    </w:p>
    <w:p w14:paraId="3855064F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30DFC789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comment"/>
          <w:color w:val="008000"/>
        </w:rPr>
        <w:t>/* Echo regular characters so the typed coefficient is visible on UART. */</w:t>
      </w:r>
    </w:p>
    <w:p w14:paraId="13F6AD83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hljs-builtin"/>
          <w:color w:val="0000FF"/>
        </w:rPr>
        <w:t>while</w:t>
      </w:r>
      <w:r>
        <w:rPr>
          <w:color w:val="000000"/>
        </w:rPr>
        <w:t xml:space="preserve"> (XUartLite_IsTransmitFull(XPAR_XUARTLITE_0_BASEADDR)) {</w:t>
      </w:r>
    </w:p>
    <w:p w14:paraId="796B2CC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}</w:t>
      </w:r>
    </w:p>
    <w:p w14:paraId="1FA2360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XUartLite_SendByte(XPAR_XUARTLITE_0_BASEADDR, received_byte);</w:t>
      </w:r>
    </w:p>
    <w:p w14:paraId="2D003D28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} </w:t>
      </w:r>
      <w:r>
        <w:rPr>
          <w:rStyle w:val="hljs-builtin"/>
          <w:color w:val="0000FF"/>
        </w:rPr>
        <w:t>else</w:t>
      </w:r>
      <w:r>
        <w:rPr>
          <w:color w:val="000000"/>
        </w:rPr>
        <w:t xml:space="preserve"> {</w:t>
      </w:r>
    </w:p>
    <w:p w14:paraId="7D36F65A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xil_printf(</w:t>
      </w:r>
      <w:r>
        <w:rPr>
          <w:rStyle w:val="hljs-string"/>
          <w:color w:val="A31515"/>
        </w:rPr>
        <w:t>"\r\nLine too long.\r\n"</w:t>
      </w:r>
      <w:r>
        <w:rPr>
          <w:color w:val="000000"/>
        </w:rPr>
        <w:t>);</w:t>
      </w:r>
    </w:p>
    <w:p w14:paraId="4095DE32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    input_length =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5079F59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    }</w:t>
      </w:r>
    </w:p>
    <w:p w14:paraId="71D04C84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}</w:t>
      </w:r>
    </w:p>
    <w:p w14:paraId="5F1464E7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</w:p>
    <w:p w14:paraId="2C6FE2FC" w14:textId="77777777" w:rsidR="00807975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hljs-builtin"/>
          <w:color w:val="0000FF"/>
        </w:rPr>
        <w:t>return</w:t>
      </w:r>
      <w:r>
        <w:rPr>
          <w:color w:val="000000"/>
        </w:rPr>
        <w:t xml:space="preserve"> </w:t>
      </w:r>
      <w:r>
        <w:rPr>
          <w:rStyle w:val="hljs-number"/>
          <w:color w:val="000000"/>
        </w:rPr>
        <w:t>0</w:t>
      </w:r>
      <w:r>
        <w:rPr>
          <w:color w:val="000000"/>
        </w:rPr>
        <w:t>;</w:t>
      </w:r>
    </w:p>
    <w:p w14:paraId="5B63BB0E" w14:textId="405FD982" w:rsidR="00F74403" w:rsidRDefault="00807975" w:rsidP="00807975">
      <w:pPr>
        <w:pStyle w:val="HTML-kntformzott"/>
        <w:shd w:val="clear" w:color="auto" w:fill="FFFFFF"/>
        <w:rPr>
          <w:color w:val="000000"/>
        </w:rPr>
      </w:pPr>
      <w:r>
        <w:rPr>
          <w:color w:val="000000"/>
        </w:rPr>
        <w:t>}</w:t>
      </w:r>
    </w:p>
    <w:p w14:paraId="107700A1" w14:textId="7932F0B7" w:rsidR="00807975" w:rsidRPr="00F74403" w:rsidRDefault="00F74403" w:rsidP="00F74403">
      <w:pPr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hu-HU"/>
        </w:rPr>
      </w:pPr>
      <w:r>
        <w:rPr>
          <w:color w:val="000000"/>
        </w:rPr>
        <w:br w:type="page"/>
      </w:r>
    </w:p>
    <w:p w14:paraId="14F419B1" w14:textId="4C0B4084" w:rsidR="00CF59AD" w:rsidRDefault="00F74403" w:rsidP="00F74403">
      <w:pPr>
        <w:pStyle w:val="Cmsor3"/>
      </w:pPr>
      <w:bookmarkStart w:id="18" w:name="_Toc231928562"/>
      <w:r>
        <w:lastRenderedPageBreak/>
        <w:t>Tesztelés</w:t>
      </w:r>
      <w:bookmarkEnd w:id="1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74403" w:rsidRPr="00AC6A53" w14:paraId="54738374" w14:textId="77777777" w:rsidTr="00AC6A53">
        <w:tc>
          <w:tcPr>
            <w:tcW w:w="2123" w:type="dxa"/>
            <w:shd w:val="clear" w:color="auto" w:fill="D0CECE" w:themeFill="background2" w:themeFillShade="E6"/>
            <w:vAlign w:val="center"/>
          </w:tcPr>
          <w:p w14:paraId="5873036C" w14:textId="1488CCBD" w:rsidR="00F74403" w:rsidRPr="00AC6A53" w:rsidRDefault="00F74403" w:rsidP="00AC6A53">
            <w:pPr>
              <w:spacing w:before="120" w:line="264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AC6A53">
              <w:rPr>
                <w:b/>
                <w:bCs/>
                <w:sz w:val="28"/>
                <w:szCs w:val="28"/>
              </w:rPr>
              <w:t>Bemenet</w:t>
            </w:r>
          </w:p>
        </w:tc>
        <w:tc>
          <w:tcPr>
            <w:tcW w:w="2123" w:type="dxa"/>
            <w:shd w:val="clear" w:color="auto" w:fill="D0CECE" w:themeFill="background2" w:themeFillShade="E6"/>
            <w:vAlign w:val="center"/>
          </w:tcPr>
          <w:p w14:paraId="4F573D72" w14:textId="474039A7" w:rsidR="00F74403" w:rsidRPr="00AC6A53" w:rsidRDefault="00F74403" w:rsidP="00AC6A53">
            <w:pPr>
              <w:spacing w:before="120" w:line="264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AC6A53">
              <w:rPr>
                <w:b/>
                <w:bCs/>
                <w:sz w:val="28"/>
                <w:szCs w:val="28"/>
              </w:rPr>
              <w:t>Elvárt működés</w:t>
            </w:r>
          </w:p>
        </w:tc>
        <w:tc>
          <w:tcPr>
            <w:tcW w:w="2124" w:type="dxa"/>
            <w:shd w:val="clear" w:color="auto" w:fill="D0CECE" w:themeFill="background2" w:themeFillShade="E6"/>
            <w:vAlign w:val="center"/>
          </w:tcPr>
          <w:p w14:paraId="60DD17E0" w14:textId="3CECA9BD" w:rsidR="00F74403" w:rsidRPr="00AC6A53" w:rsidRDefault="00F74403" w:rsidP="00AC6A53">
            <w:pPr>
              <w:spacing w:before="120" w:line="264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AC6A53">
              <w:rPr>
                <w:b/>
                <w:bCs/>
                <w:sz w:val="28"/>
                <w:szCs w:val="28"/>
              </w:rPr>
              <w:t>Megfigyelés</w:t>
            </w:r>
          </w:p>
        </w:tc>
        <w:tc>
          <w:tcPr>
            <w:tcW w:w="2124" w:type="dxa"/>
            <w:shd w:val="clear" w:color="auto" w:fill="D0CECE" w:themeFill="background2" w:themeFillShade="E6"/>
            <w:vAlign w:val="center"/>
          </w:tcPr>
          <w:p w14:paraId="1CE9E7EF" w14:textId="2C03B2BF" w:rsidR="00F74403" w:rsidRPr="00AC6A53" w:rsidRDefault="00F74403" w:rsidP="00AC6A53">
            <w:pPr>
              <w:spacing w:before="120" w:line="264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AC6A53">
              <w:rPr>
                <w:b/>
                <w:bCs/>
                <w:sz w:val="28"/>
                <w:szCs w:val="28"/>
              </w:rPr>
              <w:t>Eredmény</w:t>
            </w:r>
          </w:p>
        </w:tc>
      </w:tr>
      <w:tr w:rsidR="00F74403" w14:paraId="754DAD0D" w14:textId="77777777" w:rsidTr="00F74403">
        <w:tc>
          <w:tcPr>
            <w:tcW w:w="2123" w:type="dxa"/>
            <w:vAlign w:val="center"/>
          </w:tcPr>
          <w:p w14:paraId="6E86EBDA" w14:textId="2727B7FC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RST gomb megnyomása</w:t>
            </w:r>
          </w:p>
        </w:tc>
        <w:tc>
          <w:tcPr>
            <w:tcW w:w="2123" w:type="dxa"/>
            <w:vAlign w:val="center"/>
          </w:tcPr>
          <w:p w14:paraId="49130DEB" w14:textId="1141C91B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Áteresztő szűrő betöltése</w:t>
            </w:r>
          </w:p>
        </w:tc>
        <w:tc>
          <w:tcPr>
            <w:tcW w:w="2124" w:type="dxa"/>
            <w:vAlign w:val="center"/>
          </w:tcPr>
          <w:p w14:paraId="7B09D6CB" w14:textId="14502A86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Kiterjesztett képernyő megjelenik változatlanul</w:t>
            </w:r>
          </w:p>
        </w:tc>
        <w:tc>
          <w:tcPr>
            <w:tcW w:w="2124" w:type="dxa"/>
            <w:vAlign w:val="center"/>
          </w:tcPr>
          <w:p w14:paraId="43823590" w14:textId="3782ACDD" w:rsidR="00F74403" w:rsidRPr="00AC6A53" w:rsidRDefault="00F7440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11D30F23" w14:textId="77777777" w:rsidTr="00F74403">
        <w:tc>
          <w:tcPr>
            <w:tcW w:w="2123" w:type="dxa"/>
            <w:vAlign w:val="center"/>
          </w:tcPr>
          <w:p w14:paraId="3FF4C076" w14:textId="7B2F8965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Laplace szűrő együtthatóinak megadása helyesen</w:t>
            </w:r>
          </w:p>
        </w:tc>
        <w:tc>
          <w:tcPr>
            <w:tcW w:w="2123" w:type="dxa"/>
            <w:vAlign w:val="center"/>
          </w:tcPr>
          <w:p w14:paraId="2B8848B5" w14:textId="5D415CEB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Éldetektor a képre</w:t>
            </w:r>
          </w:p>
        </w:tc>
        <w:tc>
          <w:tcPr>
            <w:tcW w:w="2124" w:type="dxa"/>
            <w:vAlign w:val="center"/>
          </w:tcPr>
          <w:p w14:paraId="265A196D" w14:textId="7FDA0AEB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FIR szűrőnél megfigyelt Laplace szűrt kép, csak folytonos stream mellett</w:t>
            </w:r>
          </w:p>
        </w:tc>
        <w:tc>
          <w:tcPr>
            <w:tcW w:w="2124" w:type="dxa"/>
            <w:vAlign w:val="center"/>
          </w:tcPr>
          <w:p w14:paraId="698E43FC" w14:textId="4E3EC71E" w:rsidR="00F74403" w:rsidRPr="00AC6A53" w:rsidRDefault="00F7440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7E063641" w14:textId="77777777" w:rsidTr="00F74403">
        <w:tc>
          <w:tcPr>
            <w:tcW w:w="2123" w:type="dxa"/>
            <w:vAlign w:val="center"/>
          </w:tcPr>
          <w:p w14:paraId="639B6321" w14:textId="77777777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Bemeneti formátum:</w:t>
            </w:r>
          </w:p>
          <w:p w14:paraId="68F87D77" w14:textId="12D7AC36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abc</w:t>
            </w:r>
          </w:p>
        </w:tc>
        <w:tc>
          <w:tcPr>
            <w:tcW w:w="2123" w:type="dxa"/>
            <w:vAlign w:val="center"/>
          </w:tcPr>
          <w:p w14:paraId="1FF23093" w14:textId="11BFEF3E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Hibaüzenet, nem fogadja el</w:t>
            </w:r>
          </w:p>
        </w:tc>
        <w:tc>
          <w:tcPr>
            <w:tcW w:w="2124" w:type="dxa"/>
            <w:vAlign w:val="center"/>
          </w:tcPr>
          <w:p w14:paraId="293E31EC" w14:textId="083525BA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Invalid format</w:t>
            </w:r>
          </w:p>
        </w:tc>
        <w:tc>
          <w:tcPr>
            <w:tcW w:w="2124" w:type="dxa"/>
            <w:vAlign w:val="center"/>
          </w:tcPr>
          <w:p w14:paraId="520DFF41" w14:textId="75F05A14" w:rsidR="00F74403" w:rsidRPr="00AC6A53" w:rsidRDefault="00F7440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7B1F4009" w14:textId="77777777" w:rsidTr="00F74403">
        <w:tc>
          <w:tcPr>
            <w:tcW w:w="2123" w:type="dxa"/>
            <w:vAlign w:val="center"/>
          </w:tcPr>
          <w:p w14:paraId="4F5C4D0E" w14:textId="342A7F45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Törtlés gépelsé közben</w:t>
            </w:r>
          </w:p>
        </w:tc>
        <w:tc>
          <w:tcPr>
            <w:tcW w:w="2123" w:type="dxa"/>
            <w:vAlign w:val="center"/>
          </w:tcPr>
          <w:p w14:paraId="2304EC3A" w14:textId="34AEFF7F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Beírt karakter törlése</w:t>
            </w:r>
          </w:p>
        </w:tc>
        <w:tc>
          <w:tcPr>
            <w:tcW w:w="2124" w:type="dxa"/>
            <w:vAlign w:val="center"/>
          </w:tcPr>
          <w:p w14:paraId="0EE73441" w14:textId="34EC36A5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Beírt karakter törlődött</w:t>
            </w:r>
          </w:p>
        </w:tc>
        <w:tc>
          <w:tcPr>
            <w:tcW w:w="2124" w:type="dxa"/>
            <w:vAlign w:val="center"/>
          </w:tcPr>
          <w:p w14:paraId="56CC6A84" w14:textId="31995681" w:rsidR="00F74403" w:rsidRPr="00AC6A53" w:rsidRDefault="00F7440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0B6DC2CC" w14:textId="77777777" w:rsidTr="00F74403">
        <w:tc>
          <w:tcPr>
            <w:tcW w:w="2123" w:type="dxa"/>
            <w:vAlign w:val="center"/>
          </w:tcPr>
          <w:p w14:paraId="3BEFD6F5" w14:textId="706369C5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Kevesebb mint 25 együttható megadása (24)</w:t>
            </w:r>
          </w:p>
        </w:tc>
        <w:tc>
          <w:tcPr>
            <w:tcW w:w="2123" w:type="dxa"/>
            <w:vAlign w:val="center"/>
          </w:tcPr>
          <w:p w14:paraId="7B163C08" w14:textId="51127F31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Végtelen ideig vár az utolsóra</w:t>
            </w:r>
          </w:p>
        </w:tc>
        <w:tc>
          <w:tcPr>
            <w:tcW w:w="2124" w:type="dxa"/>
            <w:vAlign w:val="center"/>
          </w:tcPr>
          <w:p w14:paraId="1F0A069B" w14:textId="69025EEA" w:rsidR="00F74403" w:rsidRDefault="00F74403" w:rsidP="00AC6A53">
            <w:pPr>
              <w:spacing w:after="0" w:line="264" w:lineRule="auto"/>
              <w:ind w:firstLine="0"/>
              <w:jc w:val="center"/>
            </w:pPr>
            <w:r>
              <w:t>Képben nem történik változás</w:t>
            </w:r>
          </w:p>
        </w:tc>
        <w:tc>
          <w:tcPr>
            <w:tcW w:w="2124" w:type="dxa"/>
            <w:vAlign w:val="center"/>
          </w:tcPr>
          <w:p w14:paraId="5EAC19FC" w14:textId="07D4F75C" w:rsidR="00F74403" w:rsidRPr="00AC6A53" w:rsidRDefault="00F7440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11222322" w14:textId="77777777" w:rsidTr="00F74403">
        <w:tc>
          <w:tcPr>
            <w:tcW w:w="2123" w:type="dxa"/>
            <w:vAlign w:val="center"/>
          </w:tcPr>
          <w:p w14:paraId="52B00B2B" w14:textId="3F485655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Nincs megadva előjel</w:t>
            </w:r>
          </w:p>
        </w:tc>
        <w:tc>
          <w:tcPr>
            <w:tcW w:w="2123" w:type="dxa"/>
            <w:vAlign w:val="center"/>
          </w:tcPr>
          <w:p w14:paraId="46A945BD" w14:textId="3D664EF6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Pozitívnak kell vegye</w:t>
            </w:r>
          </w:p>
        </w:tc>
        <w:tc>
          <w:tcPr>
            <w:tcW w:w="2124" w:type="dxa"/>
            <w:vAlign w:val="center"/>
          </w:tcPr>
          <w:p w14:paraId="66E54AAF" w14:textId="601F9885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Pozitívnak veszi, ha kiolvassuk a regisztert</w:t>
            </w:r>
          </w:p>
        </w:tc>
        <w:tc>
          <w:tcPr>
            <w:tcW w:w="2124" w:type="dxa"/>
            <w:vAlign w:val="center"/>
          </w:tcPr>
          <w:p w14:paraId="056F126A" w14:textId="428C27B5" w:rsidR="00F74403" w:rsidRPr="00AC6A53" w:rsidRDefault="00AC6A5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  <w:tr w:rsidR="00F74403" w14:paraId="29A91EC4" w14:textId="77777777" w:rsidTr="00F74403">
        <w:tc>
          <w:tcPr>
            <w:tcW w:w="2123" w:type="dxa"/>
            <w:vAlign w:val="center"/>
          </w:tcPr>
          <w:p w14:paraId="0FFD6B64" w14:textId="77777777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Egész rész lehagyása</w:t>
            </w:r>
          </w:p>
          <w:p w14:paraId="637F9B5F" w14:textId="7D172993" w:rsidR="00AC6A53" w:rsidRDefault="00AC6A53" w:rsidP="00AC6A53">
            <w:pPr>
              <w:spacing w:after="0" w:line="264" w:lineRule="auto"/>
              <w:ind w:firstLine="0"/>
              <w:jc w:val="center"/>
            </w:pPr>
            <w:r>
              <w:t>.1234</w:t>
            </w:r>
          </w:p>
        </w:tc>
        <w:tc>
          <w:tcPr>
            <w:tcW w:w="2123" w:type="dxa"/>
            <w:vAlign w:val="center"/>
          </w:tcPr>
          <w:p w14:paraId="31786E58" w14:textId="3980C7B4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Hibaüzenet</w:t>
            </w:r>
          </w:p>
        </w:tc>
        <w:tc>
          <w:tcPr>
            <w:tcW w:w="2124" w:type="dxa"/>
            <w:vAlign w:val="center"/>
          </w:tcPr>
          <w:p w14:paraId="742DEFD8" w14:textId="720A4254" w:rsidR="00F74403" w:rsidRDefault="00AC6A53" w:rsidP="00AC6A53">
            <w:pPr>
              <w:spacing w:after="0" w:line="264" w:lineRule="auto"/>
              <w:ind w:firstLine="0"/>
              <w:jc w:val="center"/>
            </w:pPr>
            <w:r>
              <w:t>Invalid format</w:t>
            </w:r>
          </w:p>
        </w:tc>
        <w:tc>
          <w:tcPr>
            <w:tcW w:w="2124" w:type="dxa"/>
            <w:vAlign w:val="center"/>
          </w:tcPr>
          <w:p w14:paraId="2157356B" w14:textId="30D84F31" w:rsidR="00F74403" w:rsidRPr="00AC6A53" w:rsidRDefault="00AC6A53" w:rsidP="00AC6A53">
            <w:pPr>
              <w:spacing w:after="0" w:line="264" w:lineRule="auto"/>
              <w:ind w:firstLine="0"/>
              <w:jc w:val="center"/>
              <w:rPr>
                <w:color w:val="00B050"/>
              </w:rPr>
            </w:pPr>
            <w:r w:rsidRPr="00AC6A53">
              <w:rPr>
                <w:color w:val="00B050"/>
              </w:rPr>
              <w:t>PASSED</w:t>
            </w:r>
          </w:p>
        </w:tc>
      </w:tr>
    </w:tbl>
    <w:p w14:paraId="49B6FDCE" w14:textId="77777777" w:rsidR="00F74403" w:rsidRPr="00F74403" w:rsidRDefault="00F74403" w:rsidP="00F74403">
      <w:pPr>
        <w:ind w:firstLine="0"/>
      </w:pPr>
    </w:p>
    <w:sectPr w:rsidR="00F74403" w:rsidRPr="00F74403" w:rsidSect="0056267F">
      <w:headerReference w:type="even" r:id="rId25"/>
      <w:footerReference w:type="default" r:id="rId26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5AA4" w14:textId="77777777" w:rsidR="00172464" w:rsidRDefault="00172464">
      <w:r>
        <w:separator/>
      </w:r>
    </w:p>
  </w:endnote>
  <w:endnote w:type="continuationSeparator" w:id="0">
    <w:p w14:paraId="5F4227F2" w14:textId="77777777" w:rsidR="00172464" w:rsidRDefault="00172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8FA9" w14:textId="58FB586E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444F4E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9623" w14:textId="77777777" w:rsidR="00172464" w:rsidRDefault="00172464">
      <w:r>
        <w:separator/>
      </w:r>
    </w:p>
  </w:footnote>
  <w:footnote w:type="continuationSeparator" w:id="0">
    <w:p w14:paraId="7640EF6C" w14:textId="77777777" w:rsidR="00172464" w:rsidRDefault="00172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19E098D"/>
    <w:multiLevelType w:val="hybridMultilevel"/>
    <w:tmpl w:val="69961648"/>
    <w:lvl w:ilvl="0" w:tplc="5096F5D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EE0508"/>
    <w:multiLevelType w:val="multilevel"/>
    <w:tmpl w:val="418E4214"/>
    <w:numStyleLink w:val="tmutatszmozottlista"/>
  </w:abstractNum>
  <w:abstractNum w:abstractNumId="13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2DEA38ED"/>
    <w:multiLevelType w:val="hybridMultilevel"/>
    <w:tmpl w:val="33582690"/>
    <w:lvl w:ilvl="0" w:tplc="D542C94A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A15E0"/>
    <w:multiLevelType w:val="multilevel"/>
    <w:tmpl w:val="B3AC5D3A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1"/>
      <w:lvlText w:val="%1.%2."/>
      <w:lvlJc w:val="left"/>
      <w:pPr>
        <w:ind w:left="792" w:hanging="432"/>
      </w:p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</w:lvl>
    <w:lvl w:ilvl="3">
      <w:start w:val="1"/>
      <w:numFmt w:val="decimal"/>
      <w:pStyle w:val="Cmsor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BA3565"/>
    <w:multiLevelType w:val="hybridMultilevel"/>
    <w:tmpl w:val="119AC882"/>
    <w:lvl w:ilvl="0" w:tplc="DFF2D3CE">
      <w:start w:val="1"/>
      <w:numFmt w:val="decimal"/>
      <w:lvlText w:val="%1."/>
      <w:lvlJc w:val="left"/>
      <w:pPr>
        <w:ind w:left="360" w:hanging="360"/>
      </w:p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FA35E4"/>
    <w:multiLevelType w:val="hybridMultilevel"/>
    <w:tmpl w:val="4C12BF2A"/>
    <w:lvl w:ilvl="0" w:tplc="1F3469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9C3B84"/>
    <w:multiLevelType w:val="multilevel"/>
    <w:tmpl w:val="C35658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88025882">
    <w:abstractNumId w:val="10"/>
  </w:num>
  <w:num w:numId="2" w16cid:durableId="270666714">
    <w:abstractNumId w:val="26"/>
  </w:num>
  <w:num w:numId="3" w16cid:durableId="1333293560">
    <w:abstractNumId w:val="13"/>
  </w:num>
  <w:num w:numId="4" w16cid:durableId="1826817505">
    <w:abstractNumId w:val="20"/>
  </w:num>
  <w:num w:numId="5" w16cid:durableId="521818124">
    <w:abstractNumId w:val="22"/>
  </w:num>
  <w:num w:numId="6" w16cid:durableId="713194525">
    <w:abstractNumId w:val="23"/>
  </w:num>
  <w:num w:numId="7" w16cid:durableId="461656557">
    <w:abstractNumId w:val="17"/>
  </w:num>
  <w:num w:numId="8" w16cid:durableId="8991721">
    <w:abstractNumId w:val="12"/>
  </w:num>
  <w:num w:numId="9" w16cid:durableId="1709380337">
    <w:abstractNumId w:val="18"/>
  </w:num>
  <w:num w:numId="10" w16cid:durableId="920262004">
    <w:abstractNumId w:val="27"/>
  </w:num>
  <w:num w:numId="11" w16cid:durableId="643239286">
    <w:abstractNumId w:val="19"/>
  </w:num>
  <w:num w:numId="12" w16cid:durableId="42411586">
    <w:abstractNumId w:val="25"/>
  </w:num>
  <w:num w:numId="13" w16cid:durableId="451945629">
    <w:abstractNumId w:val="9"/>
  </w:num>
  <w:num w:numId="14" w16cid:durableId="1637636734">
    <w:abstractNumId w:val="7"/>
  </w:num>
  <w:num w:numId="15" w16cid:durableId="175847497">
    <w:abstractNumId w:val="6"/>
  </w:num>
  <w:num w:numId="16" w16cid:durableId="313460408">
    <w:abstractNumId w:val="5"/>
  </w:num>
  <w:num w:numId="17" w16cid:durableId="1032220129">
    <w:abstractNumId w:val="4"/>
  </w:num>
  <w:num w:numId="18" w16cid:durableId="396392474">
    <w:abstractNumId w:val="8"/>
  </w:num>
  <w:num w:numId="19" w16cid:durableId="208686810">
    <w:abstractNumId w:val="3"/>
  </w:num>
  <w:num w:numId="20" w16cid:durableId="1868907143">
    <w:abstractNumId w:val="2"/>
  </w:num>
  <w:num w:numId="21" w16cid:durableId="1520123609">
    <w:abstractNumId w:val="1"/>
  </w:num>
  <w:num w:numId="22" w16cid:durableId="731003017">
    <w:abstractNumId w:val="0"/>
  </w:num>
  <w:num w:numId="23" w16cid:durableId="22293478">
    <w:abstractNumId w:val="14"/>
  </w:num>
  <w:num w:numId="24" w16cid:durableId="1051422137">
    <w:abstractNumId w:val="15"/>
  </w:num>
  <w:num w:numId="25" w16cid:durableId="559511855">
    <w:abstractNumId w:val="24"/>
  </w:num>
  <w:num w:numId="26" w16cid:durableId="416051115">
    <w:abstractNumId w:val="21"/>
  </w:num>
  <w:num w:numId="27" w16cid:durableId="1639528599">
    <w:abstractNumId w:val="16"/>
  </w:num>
  <w:num w:numId="28" w16cid:durableId="1916223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11E6D"/>
    <w:rsid w:val="000778B9"/>
    <w:rsid w:val="000A7483"/>
    <w:rsid w:val="000B1BB6"/>
    <w:rsid w:val="000B53E0"/>
    <w:rsid w:val="000F6E76"/>
    <w:rsid w:val="00162232"/>
    <w:rsid w:val="00171054"/>
    <w:rsid w:val="00172464"/>
    <w:rsid w:val="001A57BC"/>
    <w:rsid w:val="001B1BC2"/>
    <w:rsid w:val="001C1733"/>
    <w:rsid w:val="001C3BC1"/>
    <w:rsid w:val="001C5CDE"/>
    <w:rsid w:val="001C71C8"/>
    <w:rsid w:val="001E1103"/>
    <w:rsid w:val="002102C3"/>
    <w:rsid w:val="00225F65"/>
    <w:rsid w:val="00227347"/>
    <w:rsid w:val="0024258B"/>
    <w:rsid w:val="00267677"/>
    <w:rsid w:val="002841F9"/>
    <w:rsid w:val="002D0621"/>
    <w:rsid w:val="002D7DA9"/>
    <w:rsid w:val="002E1D2A"/>
    <w:rsid w:val="00302BB3"/>
    <w:rsid w:val="00305706"/>
    <w:rsid w:val="00313013"/>
    <w:rsid w:val="00313B0A"/>
    <w:rsid w:val="0034770D"/>
    <w:rsid w:val="00350AEC"/>
    <w:rsid w:val="0037381F"/>
    <w:rsid w:val="003A1C67"/>
    <w:rsid w:val="003A4CDB"/>
    <w:rsid w:val="003D0AC8"/>
    <w:rsid w:val="003E70B1"/>
    <w:rsid w:val="003F25A0"/>
    <w:rsid w:val="003F5425"/>
    <w:rsid w:val="00410924"/>
    <w:rsid w:val="00444F4E"/>
    <w:rsid w:val="00450A02"/>
    <w:rsid w:val="0048395A"/>
    <w:rsid w:val="00484724"/>
    <w:rsid w:val="004851C7"/>
    <w:rsid w:val="00486C1A"/>
    <w:rsid w:val="004A4B8D"/>
    <w:rsid w:val="004C720D"/>
    <w:rsid w:val="00502A30"/>
    <w:rsid w:val="00517516"/>
    <w:rsid w:val="005202C0"/>
    <w:rsid w:val="005524FC"/>
    <w:rsid w:val="0056267F"/>
    <w:rsid w:val="00567B3B"/>
    <w:rsid w:val="00576495"/>
    <w:rsid w:val="005D3443"/>
    <w:rsid w:val="005D7CEB"/>
    <w:rsid w:val="005E01E0"/>
    <w:rsid w:val="005F3404"/>
    <w:rsid w:val="0060343D"/>
    <w:rsid w:val="00605865"/>
    <w:rsid w:val="0062185B"/>
    <w:rsid w:val="00625989"/>
    <w:rsid w:val="0063585C"/>
    <w:rsid w:val="00641018"/>
    <w:rsid w:val="00650C7C"/>
    <w:rsid w:val="00656627"/>
    <w:rsid w:val="0066174A"/>
    <w:rsid w:val="00661940"/>
    <w:rsid w:val="00675281"/>
    <w:rsid w:val="00681E99"/>
    <w:rsid w:val="00691E1F"/>
    <w:rsid w:val="00692605"/>
    <w:rsid w:val="006A1B7F"/>
    <w:rsid w:val="006B00FC"/>
    <w:rsid w:val="006D338C"/>
    <w:rsid w:val="006E78E6"/>
    <w:rsid w:val="006F512E"/>
    <w:rsid w:val="006F7FAC"/>
    <w:rsid w:val="00700E3A"/>
    <w:rsid w:val="00714A3C"/>
    <w:rsid w:val="00730B3C"/>
    <w:rsid w:val="00734C38"/>
    <w:rsid w:val="00760636"/>
    <w:rsid w:val="00760739"/>
    <w:rsid w:val="00807975"/>
    <w:rsid w:val="008122EE"/>
    <w:rsid w:val="00816BCB"/>
    <w:rsid w:val="00854BDC"/>
    <w:rsid w:val="0087542A"/>
    <w:rsid w:val="008E7228"/>
    <w:rsid w:val="0090541F"/>
    <w:rsid w:val="009327AD"/>
    <w:rsid w:val="00940CB1"/>
    <w:rsid w:val="009530F4"/>
    <w:rsid w:val="0098532E"/>
    <w:rsid w:val="009A32B9"/>
    <w:rsid w:val="009B1AB8"/>
    <w:rsid w:val="009C1C93"/>
    <w:rsid w:val="009D79F3"/>
    <w:rsid w:val="009E67D2"/>
    <w:rsid w:val="00A02288"/>
    <w:rsid w:val="00A34DC4"/>
    <w:rsid w:val="00A56823"/>
    <w:rsid w:val="00A7632E"/>
    <w:rsid w:val="00A80303"/>
    <w:rsid w:val="00AB511F"/>
    <w:rsid w:val="00AC6A53"/>
    <w:rsid w:val="00AE05C4"/>
    <w:rsid w:val="00B13FD0"/>
    <w:rsid w:val="00B219E9"/>
    <w:rsid w:val="00B22088"/>
    <w:rsid w:val="00B4104A"/>
    <w:rsid w:val="00B50CAA"/>
    <w:rsid w:val="00B96880"/>
    <w:rsid w:val="00BD25BF"/>
    <w:rsid w:val="00BF4292"/>
    <w:rsid w:val="00C005A9"/>
    <w:rsid w:val="00C00B3C"/>
    <w:rsid w:val="00C163A4"/>
    <w:rsid w:val="00C2686E"/>
    <w:rsid w:val="00C31260"/>
    <w:rsid w:val="00C33802"/>
    <w:rsid w:val="00C44839"/>
    <w:rsid w:val="00C53F92"/>
    <w:rsid w:val="00C73DEE"/>
    <w:rsid w:val="00C84464"/>
    <w:rsid w:val="00C94815"/>
    <w:rsid w:val="00CA79FA"/>
    <w:rsid w:val="00CF59AD"/>
    <w:rsid w:val="00D07335"/>
    <w:rsid w:val="00D1434A"/>
    <w:rsid w:val="00D1632F"/>
    <w:rsid w:val="00D174AE"/>
    <w:rsid w:val="00D23BFC"/>
    <w:rsid w:val="00D429F2"/>
    <w:rsid w:val="00D53F5A"/>
    <w:rsid w:val="00D56E8C"/>
    <w:rsid w:val="00D80D47"/>
    <w:rsid w:val="00D81927"/>
    <w:rsid w:val="00D95E2C"/>
    <w:rsid w:val="00DA37E0"/>
    <w:rsid w:val="00DD0D3A"/>
    <w:rsid w:val="00DD6A58"/>
    <w:rsid w:val="00DE1D89"/>
    <w:rsid w:val="00E07EE4"/>
    <w:rsid w:val="00E42F0D"/>
    <w:rsid w:val="00E51BE3"/>
    <w:rsid w:val="00E77E85"/>
    <w:rsid w:val="00E8385C"/>
    <w:rsid w:val="00E86A0C"/>
    <w:rsid w:val="00ED24FC"/>
    <w:rsid w:val="00EE1A1F"/>
    <w:rsid w:val="00EE2264"/>
    <w:rsid w:val="00EE6E05"/>
    <w:rsid w:val="00EF568A"/>
    <w:rsid w:val="00F01AA6"/>
    <w:rsid w:val="00F050F9"/>
    <w:rsid w:val="00F22823"/>
    <w:rsid w:val="00F7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rsid w:val="00714A3C"/>
    <w:pPr>
      <w:keepNext/>
      <w:pageBreakBefore/>
      <w:numPr>
        <w:numId w:val="27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Cmsor1"/>
    <w:next w:val="Norml"/>
    <w:link w:val="Cmsor2Char"/>
    <w:autoRedefine/>
    <w:rsid w:val="00714A3C"/>
    <w:pPr>
      <w:pageBreakBefore w:val="0"/>
      <w:numPr>
        <w:numId w:val="0"/>
      </w:numPr>
      <w:outlineLvl w:val="1"/>
    </w:pPr>
  </w:style>
  <w:style w:type="paragraph" w:styleId="Cmsor3">
    <w:name w:val="heading 3"/>
    <w:basedOn w:val="Cmsor21"/>
    <w:next w:val="Norml"/>
    <w:autoRedefine/>
    <w:qFormat/>
    <w:rsid w:val="00C44839"/>
    <w:pPr>
      <w:numPr>
        <w:ilvl w:val="2"/>
      </w:numPr>
      <w:ind w:left="567"/>
      <w:outlineLvl w:val="2"/>
    </w:pPr>
  </w:style>
  <w:style w:type="paragraph" w:styleId="Cmsor4">
    <w:name w:val="heading 4"/>
    <w:basedOn w:val="Cmsor3"/>
    <w:next w:val="Norml"/>
    <w:autoRedefine/>
    <w:qFormat/>
    <w:rsid w:val="00D56E8C"/>
    <w:pPr>
      <w:numPr>
        <w:ilvl w:val="3"/>
      </w:numPr>
      <w:ind w:left="709"/>
      <w:outlineLvl w:val="3"/>
    </w:p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link w:val="CmChar"/>
    <w:autoRedefine/>
    <w:uiPriority w:val="10"/>
    <w:qFormat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1B1BC2"/>
    <w:pPr>
      <w:spacing w:before="120" w:after="240" w:line="240" w:lineRule="auto"/>
      <w:ind w:left="567" w:firstLine="0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Cmsor2"/>
    <w:next w:val="Norml"/>
    <w:qFormat/>
    <w:rsid w:val="00714A3C"/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table" w:styleId="Rcsostblzat">
    <w:name w:val="Table Grid"/>
    <w:basedOn w:val="Normltblzat"/>
    <w:uiPriority w:val="39"/>
    <w:rsid w:val="00760636"/>
    <w:rPr>
      <w:rFonts w:asciiTheme="minorHAnsi" w:eastAsiaTheme="minorHAnsi" w:hAnsiTheme="minorHAnsi" w:cstheme="minorBidi"/>
      <w:sz w:val="22"/>
      <w:szCs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Char">
    <w:name w:val="Cím Char"/>
    <w:basedOn w:val="Bekezdsalapbettpusa"/>
    <w:link w:val="Cm"/>
    <w:uiPriority w:val="10"/>
    <w:rsid w:val="00605865"/>
    <w:rPr>
      <w:rFonts w:cs="Arial"/>
      <w:b/>
      <w:bCs/>
      <w:caps/>
      <w:kern w:val="28"/>
      <w:sz w:val="52"/>
      <w:szCs w:val="32"/>
      <w:lang w:eastAsia="en-US"/>
    </w:rPr>
  </w:style>
  <w:style w:type="paragraph" w:customStyle="1" w:styleId="Cmsor21">
    <w:name w:val="Címsor 2.1"/>
    <w:basedOn w:val="Cmsor1"/>
    <w:link w:val="Cmsor21Char"/>
    <w:qFormat/>
    <w:rsid w:val="00C44839"/>
    <w:pPr>
      <w:pageBreakBefore w:val="0"/>
      <w:numPr>
        <w:ilvl w:val="1"/>
      </w:numPr>
      <w:ind w:left="426" w:hanging="431"/>
    </w:pPr>
  </w:style>
  <w:style w:type="character" w:customStyle="1" w:styleId="Cmsor2Char">
    <w:name w:val="Címsor 2 Char"/>
    <w:basedOn w:val="Bekezdsalapbettpusa"/>
    <w:link w:val="Cmsor2"/>
    <w:rsid w:val="00714A3C"/>
    <w:rPr>
      <w:rFonts w:cs="Arial"/>
      <w:b/>
      <w:bCs/>
      <w:kern w:val="32"/>
      <w:sz w:val="36"/>
      <w:szCs w:val="32"/>
      <w:lang w:eastAsia="en-US"/>
    </w:rPr>
  </w:style>
  <w:style w:type="character" w:customStyle="1" w:styleId="Cmsor21Char">
    <w:name w:val="Címsor 2.1 Char"/>
    <w:basedOn w:val="Cmsor2Char"/>
    <w:link w:val="Cmsor21"/>
    <w:rsid w:val="00C44839"/>
    <w:rPr>
      <w:rFonts w:cs="Arial"/>
      <w:b/>
      <w:bCs/>
      <w:kern w:val="32"/>
      <w:sz w:val="36"/>
      <w:szCs w:val="32"/>
      <w:lang w:eastAsia="en-US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A76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A7632E"/>
    <w:rPr>
      <w:rFonts w:ascii="Courier New" w:hAnsi="Courier New" w:cs="Courier New"/>
    </w:rPr>
  </w:style>
  <w:style w:type="character" w:customStyle="1" w:styleId="hljs-keyword">
    <w:name w:val="hljs-keyword"/>
    <w:basedOn w:val="Bekezdsalapbettpusa"/>
    <w:rsid w:val="00A7632E"/>
  </w:style>
  <w:style w:type="character" w:customStyle="1" w:styleId="hljs-number">
    <w:name w:val="hljs-number"/>
    <w:basedOn w:val="Bekezdsalapbettpusa"/>
    <w:rsid w:val="00A7632E"/>
  </w:style>
  <w:style w:type="character" w:customStyle="1" w:styleId="hljs-comment">
    <w:name w:val="hljs-comment"/>
    <w:basedOn w:val="Bekezdsalapbettpusa"/>
    <w:rsid w:val="00A7632E"/>
  </w:style>
  <w:style w:type="character" w:customStyle="1" w:styleId="hljs-variable">
    <w:name w:val="hljs-variable"/>
    <w:basedOn w:val="Bekezdsalapbettpusa"/>
    <w:rsid w:val="00A7632E"/>
  </w:style>
  <w:style w:type="paragraph" w:customStyle="1" w:styleId="msonormal0">
    <w:name w:val="msonormal"/>
    <w:basedOn w:val="Norml"/>
    <w:rsid w:val="00567B3B"/>
    <w:pPr>
      <w:spacing w:before="100" w:beforeAutospacing="1" w:after="100" w:afterAutospacing="1" w:line="240" w:lineRule="auto"/>
      <w:ind w:firstLine="0"/>
      <w:jc w:val="left"/>
    </w:pPr>
    <w:rPr>
      <w:lang w:eastAsia="hu-HU"/>
    </w:rPr>
  </w:style>
  <w:style w:type="paragraph" w:customStyle="1" w:styleId="hljs">
    <w:name w:val="hljs"/>
    <w:basedOn w:val="Norml"/>
    <w:rsid w:val="00567B3B"/>
    <w:pPr>
      <w:spacing w:after="0" w:line="240" w:lineRule="auto"/>
      <w:ind w:firstLine="0"/>
      <w:jc w:val="left"/>
    </w:pPr>
    <w:rPr>
      <w:rFonts w:ascii="Courier New" w:hAnsi="Courier New" w:cs="Courier New"/>
      <w:lang w:eastAsia="hu-HU"/>
    </w:rPr>
  </w:style>
  <w:style w:type="character" w:customStyle="1" w:styleId="hljs-meta">
    <w:name w:val="hljs-meta"/>
    <w:basedOn w:val="Bekezdsalapbettpusa"/>
    <w:rsid w:val="00807975"/>
  </w:style>
  <w:style w:type="character" w:customStyle="1" w:styleId="hljs-meta-keyword">
    <w:name w:val="hljs-meta-keyword"/>
    <w:basedOn w:val="Bekezdsalapbettpusa"/>
    <w:rsid w:val="00807975"/>
  </w:style>
  <w:style w:type="character" w:customStyle="1" w:styleId="hljs-string">
    <w:name w:val="hljs-string"/>
    <w:basedOn w:val="Bekezdsalapbettpusa"/>
    <w:rsid w:val="00807975"/>
  </w:style>
  <w:style w:type="character" w:customStyle="1" w:styleId="hljs-builtin">
    <w:name w:val="hljs-built_in"/>
    <w:basedOn w:val="Bekezdsalapbettpusa"/>
    <w:rsid w:val="00807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0B4AD-FD17-4462-BA72-19F589B77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679</TotalTime>
  <Pages>39</Pages>
  <Words>6826</Words>
  <Characters>47101</Characters>
  <Application>Microsoft Office Word</Application>
  <DocSecurity>0</DocSecurity>
  <Lines>392</Lines>
  <Paragraphs>107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53820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Kovács Balázs</cp:lastModifiedBy>
  <cp:revision>17</cp:revision>
  <cp:lastPrinted>2026-06-09T19:00:00Z</cp:lastPrinted>
  <dcterms:created xsi:type="dcterms:W3CDTF">2026-06-09T07:44:00Z</dcterms:created>
  <dcterms:modified xsi:type="dcterms:W3CDTF">2026-06-09T19:03:00Z</dcterms:modified>
</cp:coreProperties>
</file>